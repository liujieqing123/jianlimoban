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168275</wp:posOffset>
                </wp:positionV>
                <wp:extent cx="6223635" cy="219710"/>
                <wp:effectExtent l="0" t="0" r="5715" b="889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219710"/>
                          <a:chOff x="980" y="1988"/>
                          <a:chExt cx="9801" cy="346"/>
                        </a:xfrm>
                      </wpg:grpSpPr>
                      <wps:wsp>
                        <wps:cNvPr id="24" name="流程图: 数据 24"/>
                        <wps:cNvSpPr/>
                        <wps:spPr>
                          <a:xfrm>
                            <a:off x="980" y="1988"/>
                            <a:ext cx="1688" cy="346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直接连接符 14"/>
                        <wps:cNvCnPr/>
                        <wps:spPr>
                          <a:xfrm>
                            <a:off x="2459" y="2167"/>
                            <a:ext cx="8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15pt;margin-top:13.25pt;height:17.3pt;width:490.05pt;z-index:251484160;mso-width-relative:page;mso-height-relative:page;" coordorigin="980,1988" coordsize="9801,346" o:gfxdata="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">
                <o:lock v:ext="edit" aspectratio="f"/>
                <v:shape id="_x0000_s1026" o:spid="_x0000_s1026" o:spt="111" type="#_x0000_t111" style="position:absolute;left:980;top:1988;height:346;width:1688;v-text-anchor:middle;" fillcolor="#4D4D4D [3209]" filled="t" stroked="f" coordsize="21600,21600" o:gfxdata="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PPn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2459;top:2167;height:0;width:8323;" filled="f" stroked="t" coordsize="21600,21600" o:gfxdata="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X2D+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4D4D4D [3209]" miterlimit="8" joinstyle="miter" dashstyle="3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-217170</wp:posOffset>
                </wp:positionV>
                <wp:extent cx="541020" cy="541020"/>
                <wp:effectExtent l="10160" t="0" r="20320" b="20320"/>
                <wp:wrapNone/>
                <wp:docPr id="1" name="直角三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1661795" y="334645"/>
                          <a:ext cx="541020" cy="541020"/>
                        </a:xfrm>
                        <a:prstGeom prst="rtTriangl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76200" dist="76200" dir="2700000" sx="80000" sy="8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-81.3pt;margin-top:-17.1pt;height:42.6pt;width:42.6pt;rotation:5898240f;z-index:252362752;v-text-anchor:middle;mso-width-relative:page;mso-height-relative:page;" fillcolor="#4D4D4D [3209]" filled="t" stroked="f" coordsize="21600,21600" o:gfxdata="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ltMv&#10;cNgAAAALAQAADwAAAAAAAAABACAAAAAiAAAAZHJzL2Rvd25yZXYueG1sUEsBAhQAFAAAAAgAh07i&#10;QH+L6QnNAgAAbwUAAA4AAAAAAAAAAQAgAAAAJwEAAGRycy9lMm9Eb2MueG1sUEsFBgAAAAAGAAYA&#10;WQEAAGYGAAAAAA==&#10;">
                <v:fill on="t" focussize="0,0"/>
                <v:stroke on="f" weight="1pt" miterlimit="8" joinstyle="miter"/>
                <v:imagedata o:title=""/>
                <o:lock v:ext="edit" aspectratio="f"/>
                <v:shadow on="t" type="perspective" color="#000000" opacity="26214f" offset="4.24267716535433pt,4.24267716535433pt" origin="-32768f,-32768f" matrix="52429f,0f,0f,52429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494400" behindDoc="1" locked="0" layoutInCell="1" allowOverlap="1">
                <wp:simplePos x="0" y="0"/>
                <wp:positionH relativeFrom="column">
                  <wp:posOffset>-890270</wp:posOffset>
                </wp:positionH>
                <wp:positionV relativeFrom="paragraph">
                  <wp:posOffset>-78740</wp:posOffset>
                </wp:positionV>
                <wp:extent cx="7054850" cy="9354820"/>
                <wp:effectExtent l="53340" t="53340" r="54610" b="5969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4850" cy="935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635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1pt;margin-top:-6.2pt;height:736.6pt;width:555.5pt;z-index:-251822080;v-text-anchor:middle;mso-width-relative:page;mso-height-relative:page;" fillcolor="#FFFFFF [3212]" filled="t" stroked="f" coordsize="21600,21600" o:gfxdata="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Moq&#10;TGfaAAAADQEAAA8AAAAAAAAAAQAgAAAAIgAAAGRycy9kb3ducmV2LnhtbFBLAQIUABQAAAAIAIdO&#10;4kCu6Hc9kwIAABsFAAAOAAAAAAAAAAEAIAAAACk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  <v:shadow on="t" color="#000000" opacity="26214f" offset="0pt,0pt" origin="0f,0f" matrix="65536f,0f,0f,65536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-570865</wp:posOffset>
                </wp:positionV>
                <wp:extent cx="1720850" cy="386080"/>
                <wp:effectExtent l="0" t="0" r="12700" b="13970"/>
                <wp:wrapNone/>
                <wp:docPr id="6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850" cy="386080"/>
                          <a:chOff x="0" y="0"/>
                          <a:chExt cx="8680450" cy="1946275"/>
                        </a:xfrm>
                        <a:solidFill>
                          <a:schemeClr val="bg1"/>
                        </a:solidFill>
                      </wpg:grpSpPr>
                      <wps:wsp>
                        <wps:cNvPr id="7" name="Freeform 5"/>
                        <wps:cNvSpPr/>
                        <wps:spPr bwMode="auto">
                          <a:xfrm>
                            <a:off x="1055687" y="147636"/>
                            <a:ext cx="766762" cy="323850"/>
                          </a:xfrm>
                          <a:custGeom>
                            <a:avLst/>
                            <a:gdLst>
                              <a:gd name="T0" fmla="*/ 167 w 181"/>
                              <a:gd name="T1" fmla="*/ 48 h 76"/>
                              <a:gd name="T2" fmla="*/ 118 w 181"/>
                              <a:gd name="T3" fmla="*/ 48 h 76"/>
                              <a:gd name="T4" fmla="*/ 118 w 181"/>
                              <a:gd name="T5" fmla="*/ 14 h 76"/>
                              <a:gd name="T6" fmla="*/ 104 w 181"/>
                              <a:gd name="T7" fmla="*/ 0 h 76"/>
                              <a:gd name="T8" fmla="*/ 90 w 181"/>
                              <a:gd name="T9" fmla="*/ 14 h 76"/>
                              <a:gd name="T10" fmla="*/ 90 w 181"/>
                              <a:gd name="T11" fmla="*/ 48 h 76"/>
                              <a:gd name="T12" fmla="*/ 14 w 181"/>
                              <a:gd name="T13" fmla="*/ 48 h 76"/>
                              <a:gd name="T14" fmla="*/ 0 w 181"/>
                              <a:gd name="T15" fmla="*/ 62 h 76"/>
                              <a:gd name="T16" fmla="*/ 14 w 181"/>
                              <a:gd name="T17" fmla="*/ 76 h 76"/>
                              <a:gd name="T18" fmla="*/ 167 w 181"/>
                              <a:gd name="T19" fmla="*/ 76 h 76"/>
                              <a:gd name="T20" fmla="*/ 181 w 181"/>
                              <a:gd name="T21" fmla="*/ 62 h 76"/>
                              <a:gd name="T22" fmla="*/ 167 w 181"/>
                              <a:gd name="T23" fmla="*/ 48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1" h="76">
                                <a:moveTo>
                                  <a:pt x="167" y="48"/>
                                </a:moveTo>
                                <a:cubicBezTo>
                                  <a:pt x="118" y="48"/>
                                  <a:pt x="118" y="48"/>
                                  <a:pt x="118" y="48"/>
                                </a:cubicBezTo>
                                <a:cubicBezTo>
                                  <a:pt x="118" y="14"/>
                                  <a:pt x="118" y="14"/>
                                  <a:pt x="118" y="14"/>
                                </a:cubicBezTo>
                                <a:cubicBezTo>
                                  <a:pt x="118" y="7"/>
                                  <a:pt x="112" y="0"/>
                                  <a:pt x="104" y="0"/>
                                </a:cubicBezTo>
                                <a:cubicBezTo>
                                  <a:pt x="96" y="0"/>
                                  <a:pt x="90" y="7"/>
                                  <a:pt x="90" y="14"/>
                                </a:cubicBezTo>
                                <a:cubicBezTo>
                                  <a:pt x="90" y="48"/>
                                  <a:pt x="90" y="48"/>
                                  <a:pt x="90" y="48"/>
                                </a:cubicBezTo>
                                <a:cubicBezTo>
                                  <a:pt x="14" y="48"/>
                                  <a:pt x="14" y="48"/>
                                  <a:pt x="14" y="48"/>
                                </a:cubicBezTo>
                                <a:cubicBezTo>
                                  <a:pt x="6" y="48"/>
                                  <a:pt x="0" y="54"/>
                                  <a:pt x="0" y="62"/>
                                </a:cubicBezTo>
                                <a:cubicBezTo>
                                  <a:pt x="0" y="70"/>
                                  <a:pt x="6" y="76"/>
                                  <a:pt x="14" y="76"/>
                                </a:cubicBezTo>
                                <a:cubicBezTo>
                                  <a:pt x="167" y="76"/>
                                  <a:pt x="167" y="76"/>
                                  <a:pt x="167" y="76"/>
                                </a:cubicBezTo>
                                <a:cubicBezTo>
                                  <a:pt x="175" y="76"/>
                                  <a:pt x="181" y="70"/>
                                  <a:pt x="181" y="62"/>
                                </a:cubicBezTo>
                                <a:cubicBezTo>
                                  <a:pt x="181" y="54"/>
                                  <a:pt x="175" y="48"/>
                                  <a:pt x="167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" name="Freeform 6"/>
                        <wps:cNvSpPr>
                          <a:spLocks noEditPoints="1"/>
                        </wps:cNvSpPr>
                        <wps:spPr bwMode="auto">
                          <a:xfrm>
                            <a:off x="2347912" y="84137"/>
                            <a:ext cx="827088" cy="1862138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 h 437"/>
                              <a:gd name="T2" fmla="*/ 181 w 195"/>
                              <a:gd name="T3" fmla="*/ 0 h 437"/>
                              <a:gd name="T4" fmla="*/ 14 w 195"/>
                              <a:gd name="T5" fmla="*/ 0 h 437"/>
                              <a:gd name="T6" fmla="*/ 0 w 195"/>
                              <a:gd name="T7" fmla="*/ 14 h 437"/>
                              <a:gd name="T8" fmla="*/ 14 w 195"/>
                              <a:gd name="T9" fmla="*/ 28 h 437"/>
                              <a:gd name="T10" fmla="*/ 35 w 195"/>
                              <a:gd name="T11" fmla="*/ 28 h 437"/>
                              <a:gd name="T12" fmla="*/ 35 w 195"/>
                              <a:gd name="T13" fmla="*/ 150 h 437"/>
                              <a:gd name="T14" fmla="*/ 35 w 195"/>
                              <a:gd name="T15" fmla="*/ 156 h 437"/>
                              <a:gd name="T16" fmla="*/ 35 w 195"/>
                              <a:gd name="T17" fmla="*/ 338 h 437"/>
                              <a:gd name="T18" fmla="*/ 14 w 195"/>
                              <a:gd name="T19" fmla="*/ 338 h 437"/>
                              <a:gd name="T20" fmla="*/ 0 w 195"/>
                              <a:gd name="T21" fmla="*/ 352 h 437"/>
                              <a:gd name="T22" fmla="*/ 14 w 195"/>
                              <a:gd name="T23" fmla="*/ 366 h 437"/>
                              <a:gd name="T24" fmla="*/ 127 w 195"/>
                              <a:gd name="T25" fmla="*/ 366 h 437"/>
                              <a:gd name="T26" fmla="*/ 127 w 195"/>
                              <a:gd name="T27" fmla="*/ 423 h 437"/>
                              <a:gd name="T28" fmla="*/ 141 w 195"/>
                              <a:gd name="T29" fmla="*/ 437 h 437"/>
                              <a:gd name="T30" fmla="*/ 155 w 195"/>
                              <a:gd name="T31" fmla="*/ 423 h 437"/>
                              <a:gd name="T32" fmla="*/ 155 w 195"/>
                              <a:gd name="T33" fmla="*/ 28 h 437"/>
                              <a:gd name="T34" fmla="*/ 181 w 195"/>
                              <a:gd name="T35" fmla="*/ 28 h 437"/>
                              <a:gd name="T36" fmla="*/ 195 w 195"/>
                              <a:gd name="T37" fmla="*/ 14 h 437"/>
                              <a:gd name="T38" fmla="*/ 127 w 195"/>
                              <a:gd name="T39" fmla="*/ 338 h 437"/>
                              <a:gd name="T40" fmla="*/ 63 w 195"/>
                              <a:gd name="T41" fmla="*/ 338 h 437"/>
                              <a:gd name="T42" fmla="*/ 63 w 195"/>
                              <a:gd name="T43" fmla="*/ 248 h 437"/>
                              <a:gd name="T44" fmla="*/ 98 w 195"/>
                              <a:gd name="T45" fmla="*/ 248 h 437"/>
                              <a:gd name="T46" fmla="*/ 112 w 195"/>
                              <a:gd name="T47" fmla="*/ 234 h 437"/>
                              <a:gd name="T48" fmla="*/ 98 w 195"/>
                              <a:gd name="T49" fmla="*/ 220 h 437"/>
                              <a:gd name="T50" fmla="*/ 63 w 195"/>
                              <a:gd name="T51" fmla="*/ 220 h 437"/>
                              <a:gd name="T52" fmla="*/ 63 w 195"/>
                              <a:gd name="T53" fmla="*/ 170 h 437"/>
                              <a:gd name="T54" fmla="*/ 98 w 195"/>
                              <a:gd name="T55" fmla="*/ 170 h 437"/>
                              <a:gd name="T56" fmla="*/ 112 w 195"/>
                              <a:gd name="T57" fmla="*/ 156 h 437"/>
                              <a:gd name="T58" fmla="*/ 98 w 195"/>
                              <a:gd name="T59" fmla="*/ 142 h 437"/>
                              <a:gd name="T60" fmla="*/ 63 w 195"/>
                              <a:gd name="T61" fmla="*/ 142 h 437"/>
                              <a:gd name="T62" fmla="*/ 63 w 195"/>
                              <a:gd name="T63" fmla="*/ 28 h 437"/>
                              <a:gd name="T64" fmla="*/ 127 w 195"/>
                              <a:gd name="T65" fmla="*/ 28 h 437"/>
                              <a:gd name="T66" fmla="*/ 127 w 195"/>
                              <a:gd name="T67" fmla="*/ 338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95" h="437">
                                <a:moveTo>
                                  <a:pt x="195" y="14"/>
                                </a:moveTo>
                                <a:cubicBezTo>
                                  <a:pt x="195" y="6"/>
                                  <a:pt x="189" y="0"/>
                                  <a:pt x="18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35" y="28"/>
                                  <a:pt x="35" y="28"/>
                                  <a:pt x="35" y="28"/>
                                </a:cubicBezTo>
                                <a:cubicBezTo>
                                  <a:pt x="35" y="150"/>
                                  <a:pt x="35" y="150"/>
                                  <a:pt x="35" y="150"/>
                                </a:cubicBezTo>
                                <a:cubicBezTo>
                                  <a:pt x="35" y="156"/>
                                  <a:pt x="35" y="156"/>
                                  <a:pt x="35" y="156"/>
                                </a:cubicBezTo>
                                <a:cubicBezTo>
                                  <a:pt x="35" y="338"/>
                                  <a:pt x="35" y="338"/>
                                  <a:pt x="35" y="338"/>
                                </a:cubicBezTo>
                                <a:cubicBezTo>
                                  <a:pt x="14" y="338"/>
                                  <a:pt x="14" y="338"/>
                                  <a:pt x="14" y="338"/>
                                </a:cubicBezTo>
                                <a:cubicBezTo>
                                  <a:pt x="6" y="338"/>
                                  <a:pt x="0" y="344"/>
                                  <a:pt x="0" y="352"/>
                                </a:cubicBezTo>
                                <a:cubicBezTo>
                                  <a:pt x="0" y="360"/>
                                  <a:pt x="6" y="366"/>
                                  <a:pt x="14" y="366"/>
                                </a:cubicBezTo>
                                <a:cubicBezTo>
                                  <a:pt x="127" y="366"/>
                                  <a:pt x="127" y="366"/>
                                  <a:pt x="127" y="366"/>
                                </a:cubicBezTo>
                                <a:cubicBezTo>
                                  <a:pt x="127" y="423"/>
                                  <a:pt x="127" y="423"/>
                                  <a:pt x="127" y="423"/>
                                </a:cubicBezTo>
                                <a:cubicBezTo>
                                  <a:pt x="127" y="431"/>
                                  <a:pt x="133" y="437"/>
                                  <a:pt x="141" y="437"/>
                                </a:cubicBezTo>
                                <a:cubicBezTo>
                                  <a:pt x="149" y="437"/>
                                  <a:pt x="155" y="431"/>
                                  <a:pt x="155" y="423"/>
                                </a:cubicBezTo>
                                <a:cubicBezTo>
                                  <a:pt x="155" y="28"/>
                                  <a:pt x="155" y="28"/>
                                  <a:pt x="155" y="28"/>
                                </a:cubicBezTo>
                                <a:cubicBezTo>
                                  <a:pt x="181" y="28"/>
                                  <a:pt x="181" y="28"/>
                                  <a:pt x="181" y="28"/>
                                </a:cubicBezTo>
                                <a:cubicBezTo>
                                  <a:pt x="189" y="28"/>
                                  <a:pt x="195" y="22"/>
                                  <a:pt x="195" y="14"/>
                                </a:cubicBezTo>
                                <a:close/>
                                <a:moveTo>
                                  <a:pt x="127" y="338"/>
                                </a:moveTo>
                                <a:cubicBezTo>
                                  <a:pt x="63" y="338"/>
                                  <a:pt x="63" y="338"/>
                                  <a:pt x="63" y="338"/>
                                </a:cubicBezTo>
                                <a:cubicBezTo>
                                  <a:pt x="63" y="248"/>
                                  <a:pt x="63" y="248"/>
                                  <a:pt x="63" y="248"/>
                                </a:cubicBezTo>
                                <a:cubicBezTo>
                                  <a:pt x="98" y="248"/>
                                  <a:pt x="98" y="248"/>
                                  <a:pt x="98" y="248"/>
                                </a:cubicBezTo>
                                <a:cubicBezTo>
                                  <a:pt x="105" y="248"/>
                                  <a:pt x="112" y="241"/>
                                  <a:pt x="112" y="234"/>
                                </a:cubicBezTo>
                                <a:cubicBezTo>
                                  <a:pt x="112" y="226"/>
                                  <a:pt x="105" y="220"/>
                                  <a:pt x="98" y="220"/>
                                </a:cubicBezTo>
                                <a:cubicBezTo>
                                  <a:pt x="63" y="220"/>
                                  <a:pt x="63" y="220"/>
                                  <a:pt x="63" y="220"/>
                                </a:cubicBezTo>
                                <a:cubicBezTo>
                                  <a:pt x="63" y="170"/>
                                  <a:pt x="63" y="170"/>
                                  <a:pt x="63" y="170"/>
                                </a:cubicBezTo>
                                <a:cubicBezTo>
                                  <a:pt x="98" y="170"/>
                                  <a:pt x="98" y="170"/>
                                  <a:pt x="98" y="170"/>
                                </a:cubicBezTo>
                                <a:cubicBezTo>
                                  <a:pt x="105" y="170"/>
                                  <a:pt x="112" y="163"/>
                                  <a:pt x="112" y="156"/>
                                </a:cubicBezTo>
                                <a:cubicBezTo>
                                  <a:pt x="112" y="148"/>
                                  <a:pt x="105" y="142"/>
                                  <a:pt x="98" y="142"/>
                                </a:cubicBezTo>
                                <a:cubicBezTo>
                                  <a:pt x="63" y="142"/>
                                  <a:pt x="63" y="142"/>
                                  <a:pt x="63" y="142"/>
                                </a:cubicBezTo>
                                <a:cubicBezTo>
                                  <a:pt x="63" y="28"/>
                                  <a:pt x="63" y="28"/>
                                  <a:pt x="63" y="28"/>
                                </a:cubicBezTo>
                                <a:cubicBezTo>
                                  <a:pt x="127" y="28"/>
                                  <a:pt x="127" y="28"/>
                                  <a:pt x="127" y="28"/>
                                </a:cubicBezTo>
                                <a:lnTo>
                                  <a:pt x="127" y="3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5" name="Freeform 7"/>
                        <wps:cNvSpPr/>
                        <wps:spPr bwMode="auto">
                          <a:xfrm>
                            <a:off x="7073900" y="84137"/>
                            <a:ext cx="1606550" cy="1862138"/>
                          </a:xfrm>
                          <a:custGeom>
                            <a:avLst/>
                            <a:gdLst>
                              <a:gd name="T0" fmla="*/ 365 w 379"/>
                              <a:gd name="T1" fmla="*/ 0 h 437"/>
                              <a:gd name="T2" fmla="*/ 14 w 379"/>
                              <a:gd name="T3" fmla="*/ 0 h 437"/>
                              <a:gd name="T4" fmla="*/ 0 w 379"/>
                              <a:gd name="T5" fmla="*/ 14 h 437"/>
                              <a:gd name="T6" fmla="*/ 0 w 379"/>
                              <a:gd name="T7" fmla="*/ 423 h 437"/>
                              <a:gd name="T8" fmla="*/ 14 w 379"/>
                              <a:gd name="T9" fmla="*/ 437 h 437"/>
                              <a:gd name="T10" fmla="*/ 28 w 379"/>
                              <a:gd name="T11" fmla="*/ 423 h 437"/>
                              <a:gd name="T12" fmla="*/ 28 w 379"/>
                              <a:gd name="T13" fmla="*/ 28 h 437"/>
                              <a:gd name="T14" fmla="*/ 365 w 379"/>
                              <a:gd name="T15" fmla="*/ 28 h 437"/>
                              <a:gd name="T16" fmla="*/ 379 w 379"/>
                              <a:gd name="T17" fmla="*/ 14 h 437"/>
                              <a:gd name="T18" fmla="*/ 365 w 379"/>
                              <a:gd name="T19" fmla="*/ 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79" h="437">
                                <a:moveTo>
                                  <a:pt x="36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423"/>
                                  <a:pt x="0" y="423"/>
                                  <a:pt x="0" y="423"/>
                                </a:cubicBezTo>
                                <a:cubicBezTo>
                                  <a:pt x="0" y="431"/>
                                  <a:pt x="7" y="437"/>
                                  <a:pt x="14" y="437"/>
                                </a:cubicBezTo>
                                <a:cubicBezTo>
                                  <a:pt x="22" y="437"/>
                                  <a:pt x="28" y="431"/>
                                  <a:pt x="28" y="423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365" y="28"/>
                                  <a:pt x="365" y="28"/>
                                  <a:pt x="365" y="28"/>
                                </a:cubicBezTo>
                                <a:cubicBezTo>
                                  <a:pt x="373" y="28"/>
                                  <a:pt x="379" y="22"/>
                                  <a:pt x="379" y="14"/>
                                </a:cubicBezTo>
                                <a:cubicBezTo>
                                  <a:pt x="379" y="6"/>
                                  <a:pt x="373" y="0"/>
                                  <a:pt x="36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7" name="Freeform 8"/>
                        <wps:cNvSpPr/>
                        <wps:spPr bwMode="auto">
                          <a:xfrm>
                            <a:off x="0" y="0"/>
                            <a:ext cx="971550" cy="471488"/>
                          </a:xfrm>
                          <a:custGeom>
                            <a:avLst/>
                            <a:gdLst>
                              <a:gd name="T0" fmla="*/ 215 w 229"/>
                              <a:gd name="T1" fmla="*/ 0 h 111"/>
                              <a:gd name="T2" fmla="*/ 201 w 229"/>
                              <a:gd name="T3" fmla="*/ 14 h 111"/>
                              <a:gd name="T4" fmla="*/ 201 w 229"/>
                              <a:gd name="T5" fmla="*/ 83 h 111"/>
                              <a:gd name="T6" fmla="*/ 14 w 229"/>
                              <a:gd name="T7" fmla="*/ 83 h 111"/>
                              <a:gd name="T8" fmla="*/ 0 w 229"/>
                              <a:gd name="T9" fmla="*/ 97 h 111"/>
                              <a:gd name="T10" fmla="*/ 14 w 229"/>
                              <a:gd name="T11" fmla="*/ 111 h 111"/>
                              <a:gd name="T12" fmla="*/ 215 w 229"/>
                              <a:gd name="T13" fmla="*/ 111 h 111"/>
                              <a:gd name="T14" fmla="*/ 229 w 229"/>
                              <a:gd name="T15" fmla="*/ 97 h 111"/>
                              <a:gd name="T16" fmla="*/ 229 w 229"/>
                              <a:gd name="T17" fmla="*/ 14 h 111"/>
                              <a:gd name="T18" fmla="*/ 215 w 229"/>
                              <a:gd name="T19" fmla="*/ 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9" h="111">
                                <a:moveTo>
                                  <a:pt x="215" y="0"/>
                                </a:moveTo>
                                <a:cubicBezTo>
                                  <a:pt x="207" y="0"/>
                                  <a:pt x="201" y="6"/>
                                  <a:pt x="201" y="14"/>
                                </a:cubicBezTo>
                                <a:cubicBezTo>
                                  <a:pt x="201" y="83"/>
                                  <a:pt x="201" y="83"/>
                                  <a:pt x="201" y="83"/>
                                </a:cubicBezTo>
                                <a:cubicBezTo>
                                  <a:pt x="14" y="83"/>
                                  <a:pt x="14" y="83"/>
                                  <a:pt x="14" y="83"/>
                                </a:cubicBezTo>
                                <a:cubicBezTo>
                                  <a:pt x="6" y="83"/>
                                  <a:pt x="0" y="89"/>
                                  <a:pt x="0" y="97"/>
                                </a:cubicBezTo>
                                <a:cubicBezTo>
                                  <a:pt x="0" y="105"/>
                                  <a:pt x="6" y="111"/>
                                  <a:pt x="14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23" y="111"/>
                                  <a:pt x="229" y="105"/>
                                  <a:pt x="229" y="97"/>
                                </a:cubicBezTo>
                                <a:cubicBezTo>
                                  <a:pt x="229" y="14"/>
                                  <a:pt x="229" y="14"/>
                                  <a:pt x="229" y="14"/>
                                </a:cubicBezTo>
                                <a:cubicBezTo>
                                  <a:pt x="229" y="6"/>
                                  <a:pt x="223" y="0"/>
                                  <a:pt x="2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9" name="Freeform 9"/>
                        <wps:cNvSpPr/>
                        <wps:spPr bwMode="auto">
                          <a:xfrm>
                            <a:off x="852487" y="557213"/>
                            <a:ext cx="119063" cy="1389062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326"/>
                              <a:gd name="T2" fmla="*/ 0 w 28"/>
                              <a:gd name="T3" fmla="*/ 14 h 326"/>
                              <a:gd name="T4" fmla="*/ 0 w 28"/>
                              <a:gd name="T5" fmla="*/ 312 h 326"/>
                              <a:gd name="T6" fmla="*/ 14 w 28"/>
                              <a:gd name="T7" fmla="*/ 326 h 326"/>
                              <a:gd name="T8" fmla="*/ 28 w 28"/>
                              <a:gd name="T9" fmla="*/ 312 h 326"/>
                              <a:gd name="T10" fmla="*/ 28 w 28"/>
                              <a:gd name="T11" fmla="*/ 14 h 326"/>
                              <a:gd name="T12" fmla="*/ 14 w 28"/>
                              <a:gd name="T13" fmla="*/ 0 h 3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326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12"/>
                                  <a:pt x="0" y="312"/>
                                  <a:pt x="0" y="312"/>
                                </a:cubicBezTo>
                                <a:cubicBezTo>
                                  <a:pt x="0" y="320"/>
                                  <a:pt x="6" y="326"/>
                                  <a:pt x="14" y="326"/>
                                </a:cubicBezTo>
                                <a:cubicBezTo>
                                  <a:pt x="22" y="326"/>
                                  <a:pt x="28" y="320"/>
                                  <a:pt x="28" y="312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0" name="Freeform 10"/>
                        <wps:cNvSpPr/>
                        <wps:spPr bwMode="auto">
                          <a:xfrm>
                            <a:off x="4865687" y="873126"/>
                            <a:ext cx="119063" cy="1073149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252"/>
                              <a:gd name="T2" fmla="*/ 0 w 28"/>
                              <a:gd name="T3" fmla="*/ 14 h 252"/>
                              <a:gd name="T4" fmla="*/ 0 w 28"/>
                              <a:gd name="T5" fmla="*/ 238 h 252"/>
                              <a:gd name="T6" fmla="*/ 14 w 28"/>
                              <a:gd name="T7" fmla="*/ 252 h 252"/>
                              <a:gd name="T8" fmla="*/ 28 w 28"/>
                              <a:gd name="T9" fmla="*/ 238 h 252"/>
                              <a:gd name="T10" fmla="*/ 28 w 28"/>
                              <a:gd name="T11" fmla="*/ 14 h 252"/>
                              <a:gd name="T12" fmla="*/ 14 w 28"/>
                              <a:gd name="T13" fmla="*/ 0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25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38"/>
                                  <a:pt x="0" y="238"/>
                                  <a:pt x="0" y="238"/>
                                </a:cubicBezTo>
                                <a:cubicBezTo>
                                  <a:pt x="0" y="246"/>
                                  <a:pt x="6" y="252"/>
                                  <a:pt x="14" y="252"/>
                                </a:cubicBezTo>
                                <a:cubicBezTo>
                                  <a:pt x="22" y="252"/>
                                  <a:pt x="28" y="246"/>
                                  <a:pt x="28" y="23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" name="Freeform 11"/>
                        <wps:cNvSpPr/>
                        <wps:spPr bwMode="auto">
                          <a:xfrm>
                            <a:off x="4865687" y="476251"/>
                            <a:ext cx="119063" cy="306388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72"/>
                              <a:gd name="T2" fmla="*/ 0 w 28"/>
                              <a:gd name="T3" fmla="*/ 14 h 72"/>
                              <a:gd name="T4" fmla="*/ 0 w 28"/>
                              <a:gd name="T5" fmla="*/ 58 h 72"/>
                              <a:gd name="T6" fmla="*/ 14 w 28"/>
                              <a:gd name="T7" fmla="*/ 72 h 72"/>
                              <a:gd name="T8" fmla="*/ 28 w 28"/>
                              <a:gd name="T9" fmla="*/ 58 h 72"/>
                              <a:gd name="T10" fmla="*/ 28 w 28"/>
                              <a:gd name="T11" fmla="*/ 14 h 72"/>
                              <a:gd name="T12" fmla="*/ 14 w 28"/>
                              <a:gd name="T13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7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7"/>
                                  <a:pt x="0" y="14"/>
                                </a:cubicBezTo>
                                <a:cubicBezTo>
                                  <a:pt x="0" y="58"/>
                                  <a:pt x="0" y="58"/>
                                  <a:pt x="0" y="58"/>
                                </a:cubicBezTo>
                                <a:cubicBezTo>
                                  <a:pt x="0" y="66"/>
                                  <a:pt x="6" y="72"/>
                                  <a:pt x="14" y="72"/>
                                </a:cubicBezTo>
                                <a:cubicBezTo>
                                  <a:pt x="22" y="72"/>
                                  <a:pt x="28" y="66"/>
                                  <a:pt x="28" y="5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7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" name="Freeform 12"/>
                        <wps:cNvSpPr/>
                        <wps:spPr bwMode="auto">
                          <a:xfrm>
                            <a:off x="4781550" y="0"/>
                            <a:ext cx="660399" cy="336549"/>
                          </a:xfrm>
                          <a:custGeom>
                            <a:avLst/>
                            <a:gdLst>
                              <a:gd name="T0" fmla="*/ 96 w 156"/>
                              <a:gd name="T1" fmla="*/ 65 h 79"/>
                              <a:gd name="T2" fmla="*/ 96 w 156"/>
                              <a:gd name="T3" fmla="*/ 52 h 79"/>
                              <a:gd name="T4" fmla="*/ 142 w 156"/>
                              <a:gd name="T5" fmla="*/ 52 h 79"/>
                              <a:gd name="T6" fmla="*/ 156 w 156"/>
                              <a:gd name="T7" fmla="*/ 38 h 79"/>
                              <a:gd name="T8" fmla="*/ 142 w 156"/>
                              <a:gd name="T9" fmla="*/ 24 h 79"/>
                              <a:gd name="T10" fmla="*/ 28 w 156"/>
                              <a:gd name="T11" fmla="*/ 24 h 79"/>
                              <a:gd name="T12" fmla="*/ 28 w 156"/>
                              <a:gd name="T13" fmla="*/ 14 h 79"/>
                              <a:gd name="T14" fmla="*/ 14 w 156"/>
                              <a:gd name="T15" fmla="*/ 0 h 79"/>
                              <a:gd name="T16" fmla="*/ 0 w 156"/>
                              <a:gd name="T17" fmla="*/ 14 h 79"/>
                              <a:gd name="T18" fmla="*/ 0 w 156"/>
                              <a:gd name="T19" fmla="*/ 38 h 79"/>
                              <a:gd name="T20" fmla="*/ 14 w 156"/>
                              <a:gd name="T21" fmla="*/ 52 h 79"/>
                              <a:gd name="T22" fmla="*/ 68 w 156"/>
                              <a:gd name="T23" fmla="*/ 52 h 79"/>
                              <a:gd name="T24" fmla="*/ 68 w 156"/>
                              <a:gd name="T25" fmla="*/ 65 h 79"/>
                              <a:gd name="T26" fmla="*/ 82 w 156"/>
                              <a:gd name="T27" fmla="*/ 79 h 79"/>
                              <a:gd name="T28" fmla="*/ 96 w 156"/>
                              <a:gd name="T29" fmla="*/ 65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96" y="65"/>
                                </a:move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" name="Freeform 13"/>
                        <wps:cNvSpPr/>
                        <wps:spPr bwMode="auto">
                          <a:xfrm>
                            <a:off x="5746750" y="0"/>
                            <a:ext cx="661989" cy="336549"/>
                          </a:xfrm>
                          <a:custGeom>
                            <a:avLst/>
                            <a:gdLst>
                              <a:gd name="T0" fmla="*/ 142 w 156"/>
                              <a:gd name="T1" fmla="*/ 24 h 79"/>
                              <a:gd name="T2" fmla="*/ 28 w 156"/>
                              <a:gd name="T3" fmla="*/ 24 h 79"/>
                              <a:gd name="T4" fmla="*/ 28 w 156"/>
                              <a:gd name="T5" fmla="*/ 14 h 79"/>
                              <a:gd name="T6" fmla="*/ 14 w 156"/>
                              <a:gd name="T7" fmla="*/ 0 h 79"/>
                              <a:gd name="T8" fmla="*/ 0 w 156"/>
                              <a:gd name="T9" fmla="*/ 14 h 79"/>
                              <a:gd name="T10" fmla="*/ 0 w 156"/>
                              <a:gd name="T11" fmla="*/ 38 h 79"/>
                              <a:gd name="T12" fmla="*/ 14 w 156"/>
                              <a:gd name="T13" fmla="*/ 52 h 79"/>
                              <a:gd name="T14" fmla="*/ 68 w 156"/>
                              <a:gd name="T15" fmla="*/ 52 h 79"/>
                              <a:gd name="T16" fmla="*/ 68 w 156"/>
                              <a:gd name="T17" fmla="*/ 65 h 79"/>
                              <a:gd name="T18" fmla="*/ 82 w 156"/>
                              <a:gd name="T19" fmla="*/ 79 h 79"/>
                              <a:gd name="T20" fmla="*/ 96 w 156"/>
                              <a:gd name="T21" fmla="*/ 65 h 79"/>
                              <a:gd name="T22" fmla="*/ 96 w 156"/>
                              <a:gd name="T23" fmla="*/ 52 h 79"/>
                              <a:gd name="T24" fmla="*/ 142 w 156"/>
                              <a:gd name="T25" fmla="*/ 52 h 79"/>
                              <a:gd name="T26" fmla="*/ 156 w 156"/>
                              <a:gd name="T27" fmla="*/ 38 h 79"/>
                              <a:gd name="T28" fmla="*/ 142 w 156"/>
                              <a:gd name="T29" fmla="*/ 24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142" y="24"/>
                                </a:move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2" name="Freeform 14"/>
                        <wps:cNvSpPr/>
                        <wps:spPr bwMode="auto">
                          <a:xfrm>
                            <a:off x="7335836" y="604838"/>
                            <a:ext cx="398463" cy="119063"/>
                          </a:xfrm>
                          <a:custGeom>
                            <a:avLst/>
                            <a:gdLst>
                              <a:gd name="T0" fmla="*/ 94 w 94"/>
                              <a:gd name="T1" fmla="*/ 14 h 28"/>
                              <a:gd name="T2" fmla="*/ 80 w 94"/>
                              <a:gd name="T3" fmla="*/ 0 h 28"/>
                              <a:gd name="T4" fmla="*/ 14 w 94"/>
                              <a:gd name="T5" fmla="*/ 0 h 28"/>
                              <a:gd name="T6" fmla="*/ 0 w 94"/>
                              <a:gd name="T7" fmla="*/ 14 h 28"/>
                              <a:gd name="T8" fmla="*/ 14 w 94"/>
                              <a:gd name="T9" fmla="*/ 28 h 28"/>
                              <a:gd name="T10" fmla="*/ 80 w 94"/>
                              <a:gd name="T11" fmla="*/ 28 h 28"/>
                              <a:gd name="T12" fmla="*/ 94 w 94"/>
                              <a:gd name="T13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28">
                                <a:moveTo>
                                  <a:pt x="94" y="14"/>
                                </a:moveTo>
                                <a:cubicBezTo>
                                  <a:pt x="94" y="6"/>
                                  <a:pt x="88" y="0"/>
                                  <a:pt x="80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80" y="28"/>
                                  <a:pt x="80" y="28"/>
                                  <a:pt x="80" y="28"/>
                                </a:cubicBezTo>
                                <a:cubicBezTo>
                                  <a:pt x="88" y="28"/>
                                  <a:pt x="94" y="22"/>
                                  <a:pt x="94" y="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" name="Freeform 15"/>
                        <wps:cNvSpPr/>
                        <wps:spPr bwMode="auto">
                          <a:xfrm>
                            <a:off x="5154612" y="476251"/>
                            <a:ext cx="1139824" cy="1470024"/>
                          </a:xfrm>
                          <a:custGeom>
                            <a:avLst/>
                            <a:gdLst>
                              <a:gd name="T0" fmla="*/ 255 w 269"/>
                              <a:gd name="T1" fmla="*/ 0 h 345"/>
                              <a:gd name="T2" fmla="*/ 14 w 269"/>
                              <a:gd name="T3" fmla="*/ 0 h 345"/>
                              <a:gd name="T4" fmla="*/ 0 w 269"/>
                              <a:gd name="T5" fmla="*/ 14 h 345"/>
                              <a:gd name="T6" fmla="*/ 14 w 269"/>
                              <a:gd name="T7" fmla="*/ 28 h 345"/>
                              <a:gd name="T8" fmla="*/ 241 w 269"/>
                              <a:gd name="T9" fmla="*/ 28 h 345"/>
                              <a:gd name="T10" fmla="*/ 241 w 269"/>
                              <a:gd name="T11" fmla="*/ 317 h 345"/>
                              <a:gd name="T12" fmla="*/ 168 w 269"/>
                              <a:gd name="T13" fmla="*/ 317 h 345"/>
                              <a:gd name="T14" fmla="*/ 154 w 269"/>
                              <a:gd name="T15" fmla="*/ 331 h 345"/>
                              <a:gd name="T16" fmla="*/ 168 w 269"/>
                              <a:gd name="T17" fmla="*/ 345 h 345"/>
                              <a:gd name="T18" fmla="*/ 255 w 269"/>
                              <a:gd name="T19" fmla="*/ 345 h 345"/>
                              <a:gd name="T20" fmla="*/ 269 w 269"/>
                              <a:gd name="T21" fmla="*/ 331 h 345"/>
                              <a:gd name="T22" fmla="*/ 269 w 269"/>
                              <a:gd name="T23" fmla="*/ 14 h 345"/>
                              <a:gd name="T24" fmla="*/ 255 w 269"/>
                              <a:gd name="T25" fmla="*/ 0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9" h="345">
                                <a:moveTo>
                                  <a:pt x="25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7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241" y="28"/>
                                  <a:pt x="241" y="28"/>
                                  <a:pt x="241" y="28"/>
                                </a:cubicBezTo>
                                <a:cubicBezTo>
                                  <a:pt x="241" y="317"/>
                                  <a:pt x="241" y="317"/>
                                  <a:pt x="241" y="317"/>
                                </a:cubicBezTo>
                                <a:cubicBezTo>
                                  <a:pt x="168" y="317"/>
                                  <a:pt x="168" y="317"/>
                                  <a:pt x="168" y="317"/>
                                </a:cubicBezTo>
                                <a:cubicBezTo>
                                  <a:pt x="160" y="317"/>
                                  <a:pt x="154" y="323"/>
                                  <a:pt x="154" y="331"/>
                                </a:cubicBezTo>
                                <a:cubicBezTo>
                                  <a:pt x="154" y="339"/>
                                  <a:pt x="160" y="345"/>
                                  <a:pt x="168" y="345"/>
                                </a:cubicBezTo>
                                <a:cubicBezTo>
                                  <a:pt x="255" y="345"/>
                                  <a:pt x="255" y="345"/>
                                  <a:pt x="255" y="345"/>
                                </a:cubicBezTo>
                                <a:cubicBezTo>
                                  <a:pt x="263" y="345"/>
                                  <a:pt x="269" y="339"/>
                                  <a:pt x="269" y="331"/>
                                </a:cubicBezTo>
                                <a:cubicBezTo>
                                  <a:pt x="269" y="14"/>
                                  <a:pt x="269" y="14"/>
                                  <a:pt x="269" y="14"/>
                                </a:cubicBezTo>
                                <a:cubicBezTo>
                                  <a:pt x="269" y="7"/>
                                  <a:pt x="263" y="0"/>
                                  <a:pt x="25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4" name="Freeform 16"/>
                        <wps:cNvSpPr/>
                        <wps:spPr bwMode="auto">
                          <a:xfrm>
                            <a:off x="8010524" y="604838"/>
                            <a:ext cx="584201" cy="1341437"/>
                          </a:xfrm>
                          <a:custGeom>
                            <a:avLst/>
                            <a:gdLst>
                              <a:gd name="T0" fmla="*/ 124 w 138"/>
                              <a:gd name="T1" fmla="*/ 0 h 315"/>
                              <a:gd name="T2" fmla="*/ 14 w 138"/>
                              <a:gd name="T3" fmla="*/ 0 h 315"/>
                              <a:gd name="T4" fmla="*/ 0 w 138"/>
                              <a:gd name="T5" fmla="*/ 14 h 315"/>
                              <a:gd name="T6" fmla="*/ 14 w 138"/>
                              <a:gd name="T7" fmla="*/ 28 h 315"/>
                              <a:gd name="T8" fmla="*/ 110 w 138"/>
                              <a:gd name="T9" fmla="*/ 28 h 315"/>
                              <a:gd name="T10" fmla="*/ 110 w 138"/>
                              <a:gd name="T11" fmla="*/ 287 h 315"/>
                              <a:gd name="T12" fmla="*/ 26 w 138"/>
                              <a:gd name="T13" fmla="*/ 287 h 315"/>
                              <a:gd name="T14" fmla="*/ 12 w 138"/>
                              <a:gd name="T15" fmla="*/ 301 h 315"/>
                              <a:gd name="T16" fmla="*/ 26 w 138"/>
                              <a:gd name="T17" fmla="*/ 315 h 315"/>
                              <a:gd name="T18" fmla="*/ 124 w 138"/>
                              <a:gd name="T19" fmla="*/ 315 h 315"/>
                              <a:gd name="T20" fmla="*/ 138 w 138"/>
                              <a:gd name="T21" fmla="*/ 301 h 315"/>
                              <a:gd name="T22" fmla="*/ 138 w 138"/>
                              <a:gd name="T23" fmla="*/ 14 h 315"/>
                              <a:gd name="T24" fmla="*/ 124 w 138"/>
                              <a:gd name="T25" fmla="*/ 0 h 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8" h="315">
                                <a:moveTo>
                                  <a:pt x="124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110" y="28"/>
                                  <a:pt x="110" y="28"/>
                                  <a:pt x="110" y="28"/>
                                </a:cubicBezTo>
                                <a:cubicBezTo>
                                  <a:pt x="110" y="287"/>
                                  <a:pt x="110" y="287"/>
                                  <a:pt x="110" y="287"/>
                                </a:cubicBezTo>
                                <a:cubicBezTo>
                                  <a:pt x="26" y="287"/>
                                  <a:pt x="26" y="287"/>
                                  <a:pt x="26" y="287"/>
                                </a:cubicBezTo>
                                <a:cubicBezTo>
                                  <a:pt x="19" y="287"/>
                                  <a:pt x="12" y="293"/>
                                  <a:pt x="12" y="301"/>
                                </a:cubicBezTo>
                                <a:cubicBezTo>
                                  <a:pt x="12" y="309"/>
                                  <a:pt x="19" y="315"/>
                                  <a:pt x="26" y="315"/>
                                </a:cubicBezTo>
                                <a:cubicBezTo>
                                  <a:pt x="124" y="315"/>
                                  <a:pt x="124" y="315"/>
                                  <a:pt x="124" y="315"/>
                                </a:cubicBezTo>
                                <a:cubicBezTo>
                                  <a:pt x="132" y="315"/>
                                  <a:pt x="138" y="309"/>
                                  <a:pt x="138" y="301"/>
                                </a:cubicBezTo>
                                <a:cubicBezTo>
                                  <a:pt x="138" y="14"/>
                                  <a:pt x="138" y="14"/>
                                  <a:pt x="138" y="14"/>
                                </a:cubicBezTo>
                                <a:cubicBezTo>
                                  <a:pt x="138" y="6"/>
                                  <a:pt x="132" y="0"/>
                                  <a:pt x="1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0" name="Freeform 17"/>
                        <wps:cNvSpPr/>
                        <wps:spPr bwMode="auto">
                          <a:xfrm>
                            <a:off x="3119436" y="1227137"/>
                            <a:ext cx="500064" cy="719138"/>
                          </a:xfrm>
                          <a:custGeom>
                            <a:avLst/>
                            <a:gdLst>
                              <a:gd name="T0" fmla="*/ 109 w 118"/>
                              <a:gd name="T1" fmla="*/ 4 h 169"/>
                              <a:gd name="T2" fmla="*/ 90 w 118"/>
                              <a:gd name="T3" fmla="*/ 8 h 169"/>
                              <a:gd name="T4" fmla="*/ 4 w 118"/>
                              <a:gd name="T5" fmla="*/ 147 h 169"/>
                              <a:gd name="T6" fmla="*/ 9 w 118"/>
                              <a:gd name="T7" fmla="*/ 167 h 169"/>
                              <a:gd name="T8" fmla="*/ 16 w 118"/>
                              <a:gd name="T9" fmla="*/ 169 h 169"/>
                              <a:gd name="T10" fmla="*/ 28 w 118"/>
                              <a:gd name="T11" fmla="*/ 162 h 169"/>
                              <a:gd name="T12" fmla="*/ 114 w 118"/>
                              <a:gd name="T13" fmla="*/ 23 h 169"/>
                              <a:gd name="T14" fmla="*/ 109 w 118"/>
                              <a:gd name="T15" fmla="*/ 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69">
                                <a:moveTo>
                                  <a:pt x="109" y="4"/>
                                </a:moveTo>
                                <a:cubicBezTo>
                                  <a:pt x="103" y="0"/>
                                  <a:pt x="94" y="2"/>
                                  <a:pt x="90" y="8"/>
                                </a:cubicBezTo>
                                <a:cubicBezTo>
                                  <a:pt x="4" y="147"/>
                                  <a:pt x="4" y="147"/>
                                  <a:pt x="4" y="147"/>
                                </a:cubicBezTo>
                                <a:cubicBezTo>
                                  <a:pt x="0" y="154"/>
                                  <a:pt x="2" y="163"/>
                                  <a:pt x="9" y="167"/>
                                </a:cubicBezTo>
                                <a:cubicBezTo>
                                  <a:pt x="11" y="168"/>
                                  <a:pt x="14" y="169"/>
                                  <a:pt x="16" y="169"/>
                                </a:cubicBezTo>
                                <a:cubicBezTo>
                                  <a:pt x="21" y="169"/>
                                  <a:pt x="25" y="166"/>
                                  <a:pt x="28" y="162"/>
                                </a:cubicBezTo>
                                <a:cubicBezTo>
                                  <a:pt x="114" y="23"/>
                                  <a:pt x="114" y="23"/>
                                  <a:pt x="114" y="23"/>
                                </a:cubicBezTo>
                                <a:cubicBezTo>
                                  <a:pt x="118" y="17"/>
                                  <a:pt x="116" y="8"/>
                                  <a:pt x="109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6" name="Freeform 18"/>
                        <wps:cNvSpPr/>
                        <wps:spPr bwMode="auto">
                          <a:xfrm>
                            <a:off x="3284538" y="84137"/>
                            <a:ext cx="949326" cy="1862138"/>
                          </a:xfrm>
                          <a:custGeom>
                            <a:avLst/>
                            <a:gdLst>
                              <a:gd name="T0" fmla="*/ 105 w 224"/>
                              <a:gd name="T1" fmla="*/ 226 h 437"/>
                              <a:gd name="T2" fmla="*/ 104 w 224"/>
                              <a:gd name="T3" fmla="*/ 226 h 437"/>
                              <a:gd name="T4" fmla="*/ 104 w 224"/>
                              <a:gd name="T5" fmla="*/ 225 h 437"/>
                              <a:gd name="T6" fmla="*/ 103 w 224"/>
                              <a:gd name="T7" fmla="*/ 224 h 437"/>
                              <a:gd name="T8" fmla="*/ 102 w 224"/>
                              <a:gd name="T9" fmla="*/ 223 h 437"/>
                              <a:gd name="T10" fmla="*/ 101 w 224"/>
                              <a:gd name="T11" fmla="*/ 222 h 437"/>
                              <a:gd name="T12" fmla="*/ 100 w 224"/>
                              <a:gd name="T13" fmla="*/ 222 h 437"/>
                              <a:gd name="T14" fmla="*/ 98 w 224"/>
                              <a:gd name="T15" fmla="*/ 221 h 437"/>
                              <a:gd name="T16" fmla="*/ 97 w 224"/>
                              <a:gd name="T17" fmla="*/ 221 h 437"/>
                              <a:gd name="T18" fmla="*/ 96 w 224"/>
                              <a:gd name="T19" fmla="*/ 220 h 437"/>
                              <a:gd name="T20" fmla="*/ 95 w 224"/>
                              <a:gd name="T21" fmla="*/ 220 h 437"/>
                              <a:gd name="T22" fmla="*/ 93 w 224"/>
                              <a:gd name="T23" fmla="*/ 220 h 437"/>
                              <a:gd name="T24" fmla="*/ 93 w 224"/>
                              <a:gd name="T25" fmla="*/ 220 h 437"/>
                              <a:gd name="T26" fmla="*/ 28 w 224"/>
                              <a:gd name="T27" fmla="*/ 220 h 437"/>
                              <a:gd name="T28" fmla="*/ 28 w 224"/>
                              <a:gd name="T29" fmla="*/ 28 h 437"/>
                              <a:gd name="T30" fmla="*/ 157 w 224"/>
                              <a:gd name="T31" fmla="*/ 28 h 437"/>
                              <a:gd name="T32" fmla="*/ 157 w 224"/>
                              <a:gd name="T33" fmla="*/ 220 h 437"/>
                              <a:gd name="T34" fmla="*/ 148 w 224"/>
                              <a:gd name="T35" fmla="*/ 220 h 437"/>
                              <a:gd name="T36" fmla="*/ 134 w 224"/>
                              <a:gd name="T37" fmla="*/ 234 h 437"/>
                              <a:gd name="T38" fmla="*/ 148 w 224"/>
                              <a:gd name="T39" fmla="*/ 248 h 437"/>
                              <a:gd name="T40" fmla="*/ 171 w 224"/>
                              <a:gd name="T41" fmla="*/ 248 h 437"/>
                              <a:gd name="T42" fmla="*/ 185 w 224"/>
                              <a:gd name="T43" fmla="*/ 234 h 437"/>
                              <a:gd name="T44" fmla="*/ 185 w 224"/>
                              <a:gd name="T45" fmla="*/ 14 h 437"/>
                              <a:gd name="T46" fmla="*/ 171 w 224"/>
                              <a:gd name="T47" fmla="*/ 0 h 437"/>
                              <a:gd name="T48" fmla="*/ 14 w 224"/>
                              <a:gd name="T49" fmla="*/ 0 h 437"/>
                              <a:gd name="T50" fmla="*/ 0 w 224"/>
                              <a:gd name="T51" fmla="*/ 14 h 437"/>
                              <a:gd name="T52" fmla="*/ 0 w 224"/>
                              <a:gd name="T53" fmla="*/ 234 h 437"/>
                              <a:gd name="T54" fmla="*/ 14 w 224"/>
                              <a:gd name="T55" fmla="*/ 248 h 437"/>
                              <a:gd name="T56" fmla="*/ 85 w 224"/>
                              <a:gd name="T57" fmla="*/ 248 h 437"/>
                              <a:gd name="T58" fmla="*/ 196 w 224"/>
                              <a:gd name="T59" fmla="*/ 430 h 437"/>
                              <a:gd name="T60" fmla="*/ 208 w 224"/>
                              <a:gd name="T61" fmla="*/ 437 h 437"/>
                              <a:gd name="T62" fmla="*/ 216 w 224"/>
                              <a:gd name="T63" fmla="*/ 435 h 437"/>
                              <a:gd name="T64" fmla="*/ 220 w 224"/>
                              <a:gd name="T65" fmla="*/ 416 h 437"/>
                              <a:gd name="T66" fmla="*/ 105 w 224"/>
                              <a:gd name="T67" fmla="*/ 22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24" h="437">
                                <a:moveTo>
                                  <a:pt x="105" y="226"/>
                                </a:moveTo>
                                <a:cubicBezTo>
                                  <a:pt x="105" y="226"/>
                                  <a:pt x="105" y="226"/>
                                  <a:pt x="104" y="226"/>
                                </a:cubicBezTo>
                                <a:cubicBezTo>
                                  <a:pt x="104" y="226"/>
                                  <a:pt x="104" y="225"/>
                                  <a:pt x="104" y="225"/>
                                </a:cubicBezTo>
                                <a:cubicBezTo>
                                  <a:pt x="103" y="225"/>
                                  <a:pt x="103" y="224"/>
                                  <a:pt x="103" y="224"/>
                                </a:cubicBezTo>
                                <a:cubicBezTo>
                                  <a:pt x="102" y="224"/>
                                  <a:pt x="102" y="223"/>
                                  <a:pt x="102" y="223"/>
                                </a:cubicBezTo>
                                <a:cubicBezTo>
                                  <a:pt x="101" y="223"/>
                                  <a:pt x="101" y="223"/>
                                  <a:pt x="101" y="222"/>
                                </a:cubicBezTo>
                                <a:cubicBezTo>
                                  <a:pt x="100" y="222"/>
                                  <a:pt x="100" y="222"/>
                                  <a:pt x="100" y="222"/>
                                </a:cubicBezTo>
                                <a:cubicBezTo>
                                  <a:pt x="99" y="221"/>
                                  <a:pt x="99" y="221"/>
                                  <a:pt x="98" y="221"/>
                                </a:cubicBezTo>
                                <a:cubicBezTo>
                                  <a:pt x="98" y="221"/>
                                  <a:pt x="98" y="221"/>
                                  <a:pt x="97" y="221"/>
                                </a:cubicBezTo>
                                <a:cubicBezTo>
                                  <a:pt x="97" y="220"/>
                                  <a:pt x="96" y="220"/>
                                  <a:pt x="96" y="220"/>
                                </a:cubicBezTo>
                                <a:cubicBezTo>
                                  <a:pt x="95" y="220"/>
                                  <a:pt x="95" y="220"/>
                                  <a:pt x="95" y="220"/>
                                </a:cubicBezTo>
                                <a:cubicBezTo>
                                  <a:pt x="94" y="220"/>
                                  <a:pt x="94" y="220"/>
                                  <a:pt x="93" y="220"/>
                                </a:cubicBezTo>
                                <a:cubicBezTo>
                                  <a:pt x="93" y="220"/>
                                  <a:pt x="93" y="220"/>
                                  <a:pt x="93" y="220"/>
                                </a:cubicBezTo>
                                <a:cubicBezTo>
                                  <a:pt x="28" y="220"/>
                                  <a:pt x="28" y="220"/>
                                  <a:pt x="28" y="220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57" y="28"/>
                                  <a:pt x="157" y="28"/>
                                  <a:pt x="157" y="28"/>
                                </a:cubicBezTo>
                                <a:cubicBezTo>
                                  <a:pt x="157" y="220"/>
                                  <a:pt x="157" y="220"/>
                                  <a:pt x="157" y="220"/>
                                </a:cubicBezTo>
                                <a:cubicBezTo>
                                  <a:pt x="148" y="220"/>
                                  <a:pt x="148" y="220"/>
                                  <a:pt x="148" y="220"/>
                                </a:cubicBezTo>
                                <a:cubicBezTo>
                                  <a:pt x="140" y="220"/>
                                  <a:pt x="134" y="226"/>
                                  <a:pt x="134" y="234"/>
                                </a:cubicBezTo>
                                <a:cubicBezTo>
                                  <a:pt x="134" y="241"/>
                                  <a:pt x="140" y="248"/>
                                  <a:pt x="148" y="248"/>
                                </a:cubicBezTo>
                                <a:cubicBezTo>
                                  <a:pt x="171" y="248"/>
                                  <a:pt x="171" y="248"/>
                                  <a:pt x="171" y="248"/>
                                </a:cubicBezTo>
                                <a:cubicBezTo>
                                  <a:pt x="179" y="248"/>
                                  <a:pt x="185" y="241"/>
                                  <a:pt x="185" y="234"/>
                                </a:cubicBezTo>
                                <a:cubicBezTo>
                                  <a:pt x="185" y="14"/>
                                  <a:pt x="185" y="14"/>
                                  <a:pt x="185" y="14"/>
                                </a:cubicBezTo>
                                <a:cubicBezTo>
                                  <a:pt x="185" y="6"/>
                                  <a:pt x="179" y="0"/>
                                  <a:pt x="17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34"/>
                                  <a:pt x="0" y="234"/>
                                  <a:pt x="0" y="234"/>
                                </a:cubicBezTo>
                                <a:cubicBezTo>
                                  <a:pt x="0" y="241"/>
                                  <a:pt x="7" y="248"/>
                                  <a:pt x="14" y="248"/>
                                </a:cubicBezTo>
                                <a:cubicBezTo>
                                  <a:pt x="85" y="248"/>
                                  <a:pt x="85" y="248"/>
                                  <a:pt x="85" y="248"/>
                                </a:cubicBezTo>
                                <a:cubicBezTo>
                                  <a:pt x="196" y="430"/>
                                  <a:pt x="196" y="430"/>
                                  <a:pt x="196" y="430"/>
                                </a:cubicBezTo>
                                <a:cubicBezTo>
                                  <a:pt x="199" y="434"/>
                                  <a:pt x="204" y="437"/>
                                  <a:pt x="208" y="437"/>
                                </a:cubicBezTo>
                                <a:cubicBezTo>
                                  <a:pt x="211" y="437"/>
                                  <a:pt x="213" y="436"/>
                                  <a:pt x="216" y="435"/>
                                </a:cubicBezTo>
                                <a:cubicBezTo>
                                  <a:pt x="222" y="431"/>
                                  <a:pt x="224" y="422"/>
                                  <a:pt x="220" y="416"/>
                                </a:cubicBezTo>
                                <a:lnTo>
                                  <a:pt x="105" y="2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7" name="Freeform 19"/>
                        <wps:cNvSpPr/>
                        <wps:spPr bwMode="auto">
                          <a:xfrm>
                            <a:off x="60326" y="673101"/>
                            <a:ext cx="711201" cy="1065212"/>
                          </a:xfrm>
                          <a:custGeom>
                            <a:avLst/>
                            <a:gdLst>
                              <a:gd name="T0" fmla="*/ 153 w 168"/>
                              <a:gd name="T1" fmla="*/ 0 h 250"/>
                              <a:gd name="T2" fmla="*/ 26 w 168"/>
                              <a:gd name="T3" fmla="*/ 0 h 250"/>
                              <a:gd name="T4" fmla="*/ 12 w 168"/>
                              <a:gd name="T5" fmla="*/ 14 h 250"/>
                              <a:gd name="T6" fmla="*/ 26 w 168"/>
                              <a:gd name="T7" fmla="*/ 28 h 250"/>
                              <a:gd name="T8" fmla="*/ 128 w 168"/>
                              <a:gd name="T9" fmla="*/ 28 h 250"/>
                              <a:gd name="T10" fmla="*/ 5 w 168"/>
                              <a:gd name="T11" fmla="*/ 229 h 250"/>
                              <a:gd name="T12" fmla="*/ 9 w 168"/>
                              <a:gd name="T13" fmla="*/ 248 h 250"/>
                              <a:gd name="T14" fmla="*/ 16 w 168"/>
                              <a:gd name="T15" fmla="*/ 250 h 250"/>
                              <a:gd name="T16" fmla="*/ 28 w 168"/>
                              <a:gd name="T17" fmla="*/ 244 h 250"/>
                              <a:gd name="T18" fmla="*/ 165 w 168"/>
                              <a:gd name="T19" fmla="*/ 21 h 250"/>
                              <a:gd name="T20" fmla="*/ 166 w 168"/>
                              <a:gd name="T21" fmla="*/ 7 h 250"/>
                              <a:gd name="T22" fmla="*/ 153 w 168"/>
                              <a:gd name="T23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153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9" y="0"/>
                                  <a:pt x="12" y="6"/>
                                  <a:pt x="12" y="14"/>
                                </a:cubicBezTo>
                                <a:cubicBezTo>
                                  <a:pt x="12" y="22"/>
                                  <a:pt x="19" y="28"/>
                                  <a:pt x="26" y="28"/>
                                </a:cubicBezTo>
                                <a:cubicBezTo>
                                  <a:pt x="128" y="28"/>
                                  <a:pt x="128" y="28"/>
                                  <a:pt x="128" y="28"/>
                                </a:cubicBezTo>
                                <a:cubicBezTo>
                                  <a:pt x="5" y="229"/>
                                  <a:pt x="5" y="229"/>
                                  <a:pt x="5" y="229"/>
                                </a:cubicBezTo>
                                <a:cubicBezTo>
                                  <a:pt x="0" y="235"/>
                                  <a:pt x="3" y="244"/>
                                  <a:pt x="9" y="248"/>
                                </a:cubicBezTo>
                                <a:cubicBezTo>
                                  <a:pt x="11" y="249"/>
                                  <a:pt x="14" y="250"/>
                                  <a:pt x="16" y="250"/>
                                </a:cubicBezTo>
                                <a:cubicBezTo>
                                  <a:pt x="21" y="250"/>
                                  <a:pt x="26" y="248"/>
                                  <a:pt x="28" y="244"/>
                                </a:cubicBezTo>
                                <a:cubicBezTo>
                                  <a:pt x="165" y="21"/>
                                  <a:pt x="165" y="21"/>
                                  <a:pt x="165" y="21"/>
                                </a:cubicBezTo>
                                <a:cubicBezTo>
                                  <a:pt x="168" y="17"/>
                                  <a:pt x="168" y="12"/>
                                  <a:pt x="166" y="7"/>
                                </a:cubicBezTo>
                                <a:cubicBezTo>
                                  <a:pt x="163" y="3"/>
                                  <a:pt x="159" y="0"/>
                                  <a:pt x="15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8" name="Freeform 20"/>
                        <wps:cNvSpPr/>
                        <wps:spPr bwMode="auto">
                          <a:xfrm>
                            <a:off x="1050925" y="673101"/>
                            <a:ext cx="712788" cy="1065212"/>
                          </a:xfrm>
                          <a:custGeom>
                            <a:avLst/>
                            <a:gdLst>
                              <a:gd name="T0" fmla="*/ 40 w 168"/>
                              <a:gd name="T1" fmla="*/ 28 h 250"/>
                              <a:gd name="T2" fmla="*/ 142 w 168"/>
                              <a:gd name="T3" fmla="*/ 28 h 250"/>
                              <a:gd name="T4" fmla="*/ 156 w 168"/>
                              <a:gd name="T5" fmla="*/ 14 h 250"/>
                              <a:gd name="T6" fmla="*/ 142 w 168"/>
                              <a:gd name="T7" fmla="*/ 0 h 250"/>
                              <a:gd name="T8" fmla="*/ 15 w 168"/>
                              <a:gd name="T9" fmla="*/ 0 h 250"/>
                              <a:gd name="T10" fmla="*/ 3 w 168"/>
                              <a:gd name="T11" fmla="*/ 7 h 250"/>
                              <a:gd name="T12" fmla="*/ 3 w 168"/>
                              <a:gd name="T13" fmla="*/ 21 h 250"/>
                              <a:gd name="T14" fmla="*/ 140 w 168"/>
                              <a:gd name="T15" fmla="*/ 244 h 250"/>
                              <a:gd name="T16" fmla="*/ 152 w 168"/>
                              <a:gd name="T17" fmla="*/ 250 h 250"/>
                              <a:gd name="T18" fmla="*/ 159 w 168"/>
                              <a:gd name="T19" fmla="*/ 248 h 250"/>
                              <a:gd name="T20" fmla="*/ 164 w 168"/>
                              <a:gd name="T21" fmla="*/ 229 h 250"/>
                              <a:gd name="T22" fmla="*/ 40 w 168"/>
                              <a:gd name="T23" fmla="*/ 28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40" y="28"/>
                                </a:moveTo>
                                <a:cubicBezTo>
                                  <a:pt x="142" y="28"/>
                                  <a:pt x="142" y="28"/>
                                  <a:pt x="142" y="28"/>
                                </a:cubicBezTo>
                                <a:cubicBezTo>
                                  <a:pt x="150" y="28"/>
                                  <a:pt x="156" y="22"/>
                                  <a:pt x="156" y="14"/>
                                </a:cubicBezTo>
                                <a:cubicBezTo>
                                  <a:pt x="156" y="6"/>
                                  <a:pt x="150" y="0"/>
                                  <a:pt x="142" y="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cubicBezTo>
                                  <a:pt x="10" y="0"/>
                                  <a:pt x="5" y="3"/>
                                  <a:pt x="3" y="7"/>
                                </a:cubicBezTo>
                                <a:cubicBezTo>
                                  <a:pt x="0" y="12"/>
                                  <a:pt x="0" y="17"/>
                                  <a:pt x="3" y="21"/>
                                </a:cubicBezTo>
                                <a:cubicBezTo>
                                  <a:pt x="140" y="244"/>
                                  <a:pt x="140" y="244"/>
                                  <a:pt x="140" y="244"/>
                                </a:cubicBezTo>
                                <a:cubicBezTo>
                                  <a:pt x="143" y="248"/>
                                  <a:pt x="147" y="250"/>
                                  <a:pt x="152" y="250"/>
                                </a:cubicBezTo>
                                <a:cubicBezTo>
                                  <a:pt x="154" y="250"/>
                                  <a:pt x="157" y="249"/>
                                  <a:pt x="159" y="248"/>
                                </a:cubicBezTo>
                                <a:cubicBezTo>
                                  <a:pt x="166" y="244"/>
                                  <a:pt x="168" y="235"/>
                                  <a:pt x="164" y="229"/>
                                </a:cubicBezTo>
                                <a:lnTo>
                                  <a:pt x="4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0" name="Freeform 21"/>
                        <wps:cNvSpPr/>
                        <wps:spPr bwMode="auto">
                          <a:xfrm>
                            <a:off x="5154612" y="757236"/>
                            <a:ext cx="850900" cy="852487"/>
                          </a:xfrm>
                          <a:custGeom>
                            <a:avLst/>
                            <a:gdLst>
                              <a:gd name="T0" fmla="*/ 201 w 201"/>
                              <a:gd name="T1" fmla="*/ 186 h 200"/>
                              <a:gd name="T2" fmla="*/ 201 w 201"/>
                              <a:gd name="T3" fmla="*/ 14 h 200"/>
                              <a:gd name="T4" fmla="*/ 187 w 201"/>
                              <a:gd name="T5" fmla="*/ 0 h 200"/>
                              <a:gd name="T6" fmla="*/ 14 w 201"/>
                              <a:gd name="T7" fmla="*/ 0 h 200"/>
                              <a:gd name="T8" fmla="*/ 0 w 201"/>
                              <a:gd name="T9" fmla="*/ 14 h 200"/>
                              <a:gd name="T10" fmla="*/ 0 w 201"/>
                              <a:gd name="T11" fmla="*/ 89 h 200"/>
                              <a:gd name="T12" fmla="*/ 14 w 201"/>
                              <a:gd name="T13" fmla="*/ 103 h 200"/>
                              <a:gd name="T14" fmla="*/ 28 w 201"/>
                              <a:gd name="T15" fmla="*/ 89 h 200"/>
                              <a:gd name="T16" fmla="*/ 28 w 201"/>
                              <a:gd name="T17" fmla="*/ 28 h 200"/>
                              <a:gd name="T18" fmla="*/ 173 w 201"/>
                              <a:gd name="T19" fmla="*/ 28 h 200"/>
                              <a:gd name="T20" fmla="*/ 173 w 201"/>
                              <a:gd name="T21" fmla="*/ 172 h 200"/>
                              <a:gd name="T22" fmla="*/ 28 w 201"/>
                              <a:gd name="T23" fmla="*/ 172 h 200"/>
                              <a:gd name="T24" fmla="*/ 28 w 201"/>
                              <a:gd name="T25" fmla="*/ 160 h 200"/>
                              <a:gd name="T26" fmla="*/ 134 w 201"/>
                              <a:gd name="T27" fmla="*/ 103 h 200"/>
                              <a:gd name="T28" fmla="*/ 140 w 201"/>
                              <a:gd name="T29" fmla="*/ 84 h 200"/>
                              <a:gd name="T30" fmla="*/ 121 w 201"/>
                              <a:gd name="T31" fmla="*/ 78 h 200"/>
                              <a:gd name="T32" fmla="*/ 8 w 201"/>
                              <a:gd name="T33" fmla="*/ 139 h 200"/>
                              <a:gd name="T34" fmla="*/ 0 w 201"/>
                              <a:gd name="T35" fmla="*/ 151 h 200"/>
                              <a:gd name="T36" fmla="*/ 0 w 201"/>
                              <a:gd name="T37" fmla="*/ 186 h 200"/>
                              <a:gd name="T38" fmla="*/ 14 w 201"/>
                              <a:gd name="T39" fmla="*/ 200 h 200"/>
                              <a:gd name="T40" fmla="*/ 187 w 201"/>
                              <a:gd name="T41" fmla="*/ 200 h 200"/>
                              <a:gd name="T42" fmla="*/ 201 w 201"/>
                              <a:gd name="T43" fmla="*/ 186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1" h="200">
                                <a:moveTo>
                                  <a:pt x="201" y="186"/>
                                </a:moveTo>
                                <a:cubicBezTo>
                                  <a:pt x="201" y="14"/>
                                  <a:pt x="201" y="14"/>
                                  <a:pt x="201" y="14"/>
                                </a:cubicBezTo>
                                <a:cubicBezTo>
                                  <a:pt x="201" y="6"/>
                                  <a:pt x="195" y="0"/>
                                  <a:pt x="187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89"/>
                                  <a:pt x="0" y="89"/>
                                  <a:pt x="0" y="89"/>
                                </a:cubicBezTo>
                                <a:cubicBezTo>
                                  <a:pt x="0" y="97"/>
                                  <a:pt x="7" y="103"/>
                                  <a:pt x="14" y="103"/>
                                </a:cubicBezTo>
                                <a:cubicBezTo>
                                  <a:pt x="22" y="103"/>
                                  <a:pt x="28" y="97"/>
                                  <a:pt x="28" y="89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73" y="28"/>
                                  <a:pt x="173" y="28"/>
                                  <a:pt x="173" y="28"/>
                                </a:cubicBezTo>
                                <a:cubicBezTo>
                                  <a:pt x="173" y="172"/>
                                  <a:pt x="173" y="172"/>
                                  <a:pt x="173" y="172"/>
                                </a:cubicBezTo>
                                <a:cubicBezTo>
                                  <a:pt x="28" y="172"/>
                                  <a:pt x="28" y="172"/>
                                  <a:pt x="28" y="172"/>
                                </a:cubicBezTo>
                                <a:cubicBezTo>
                                  <a:pt x="28" y="160"/>
                                  <a:pt x="28" y="160"/>
                                  <a:pt x="28" y="160"/>
                                </a:cubicBezTo>
                                <a:cubicBezTo>
                                  <a:pt x="134" y="103"/>
                                  <a:pt x="134" y="103"/>
                                  <a:pt x="134" y="103"/>
                                </a:cubicBezTo>
                                <a:cubicBezTo>
                                  <a:pt x="141" y="99"/>
                                  <a:pt x="143" y="91"/>
                                  <a:pt x="140" y="84"/>
                                </a:cubicBezTo>
                                <a:cubicBezTo>
                                  <a:pt x="136" y="77"/>
                                  <a:pt x="128" y="75"/>
                                  <a:pt x="121" y="78"/>
                                </a:cubicBezTo>
                                <a:cubicBezTo>
                                  <a:pt x="8" y="139"/>
                                  <a:pt x="8" y="139"/>
                                  <a:pt x="8" y="139"/>
                                </a:cubicBezTo>
                                <a:cubicBezTo>
                                  <a:pt x="3" y="142"/>
                                  <a:pt x="0" y="146"/>
                                  <a:pt x="0" y="151"/>
                                </a:cubicBezTo>
                                <a:cubicBezTo>
                                  <a:pt x="0" y="186"/>
                                  <a:pt x="0" y="186"/>
                                  <a:pt x="0" y="186"/>
                                </a:cubicBezTo>
                                <a:cubicBezTo>
                                  <a:pt x="0" y="193"/>
                                  <a:pt x="7" y="200"/>
                                  <a:pt x="14" y="200"/>
                                </a:cubicBezTo>
                                <a:cubicBezTo>
                                  <a:pt x="187" y="200"/>
                                  <a:pt x="187" y="200"/>
                                  <a:pt x="187" y="200"/>
                                </a:cubicBezTo>
                                <a:cubicBezTo>
                                  <a:pt x="195" y="200"/>
                                  <a:pt x="201" y="193"/>
                                  <a:pt x="201" y="1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2" name="Freeform 22"/>
                        <wps:cNvSpPr/>
                        <wps:spPr bwMode="auto">
                          <a:xfrm>
                            <a:off x="7442200" y="339724"/>
                            <a:ext cx="495299" cy="1606551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377"/>
                              <a:gd name="T2" fmla="*/ 89 w 117"/>
                              <a:gd name="T3" fmla="*/ 14 h 377"/>
                              <a:gd name="T4" fmla="*/ 89 w 117"/>
                              <a:gd name="T5" fmla="*/ 217 h 377"/>
                              <a:gd name="T6" fmla="*/ 4 w 117"/>
                              <a:gd name="T7" fmla="*/ 355 h 377"/>
                              <a:gd name="T8" fmla="*/ 8 w 117"/>
                              <a:gd name="T9" fmla="*/ 375 h 377"/>
                              <a:gd name="T10" fmla="*/ 16 w 117"/>
                              <a:gd name="T11" fmla="*/ 377 h 377"/>
                              <a:gd name="T12" fmla="*/ 27 w 117"/>
                              <a:gd name="T13" fmla="*/ 370 h 377"/>
                              <a:gd name="T14" fmla="*/ 115 w 117"/>
                              <a:gd name="T15" fmla="*/ 229 h 377"/>
                              <a:gd name="T16" fmla="*/ 117 w 117"/>
                              <a:gd name="T17" fmla="*/ 221 h 377"/>
                              <a:gd name="T18" fmla="*/ 117 w 117"/>
                              <a:gd name="T19" fmla="*/ 14 h 377"/>
                              <a:gd name="T20" fmla="*/ 103 w 117"/>
                              <a:gd name="T21" fmla="*/ 0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7" h="377">
                                <a:moveTo>
                                  <a:pt x="103" y="0"/>
                                </a:moveTo>
                                <a:cubicBezTo>
                                  <a:pt x="95" y="0"/>
                                  <a:pt x="89" y="6"/>
                                  <a:pt x="89" y="14"/>
                                </a:cubicBezTo>
                                <a:cubicBezTo>
                                  <a:pt x="89" y="217"/>
                                  <a:pt x="89" y="217"/>
                                  <a:pt x="89" y="217"/>
                                </a:cubicBezTo>
                                <a:cubicBezTo>
                                  <a:pt x="4" y="355"/>
                                  <a:pt x="4" y="355"/>
                                  <a:pt x="4" y="355"/>
                                </a:cubicBezTo>
                                <a:cubicBezTo>
                                  <a:pt x="0" y="362"/>
                                  <a:pt x="2" y="371"/>
                                  <a:pt x="8" y="375"/>
                                </a:cubicBezTo>
                                <a:cubicBezTo>
                                  <a:pt x="10" y="376"/>
                                  <a:pt x="13" y="377"/>
                                  <a:pt x="16" y="377"/>
                                </a:cubicBezTo>
                                <a:cubicBezTo>
                                  <a:pt x="20" y="377"/>
                                  <a:pt x="25" y="374"/>
                                  <a:pt x="27" y="370"/>
                                </a:cubicBezTo>
                                <a:cubicBezTo>
                                  <a:pt x="115" y="229"/>
                                  <a:pt x="115" y="229"/>
                                  <a:pt x="115" y="229"/>
                                </a:cubicBezTo>
                                <a:cubicBezTo>
                                  <a:pt x="116" y="227"/>
                                  <a:pt x="117" y="224"/>
                                  <a:pt x="117" y="221"/>
                                </a:cubicBezTo>
                                <a:cubicBezTo>
                                  <a:pt x="117" y="14"/>
                                  <a:pt x="117" y="14"/>
                                  <a:pt x="117" y="14"/>
                                </a:cubicBezTo>
                                <a:cubicBezTo>
                                  <a:pt x="117" y="6"/>
                                  <a:pt x="110" y="0"/>
                                  <a:pt x="10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50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" o:spid="_x0000_s1026" o:spt="203" style="position:absolute;left:0pt;margin-left:139.9pt;margin-top:-44.95pt;height:30.4pt;width:135.5pt;z-index:251669504;mso-width-relative:page;mso-height-relative:page;" coordsize="8680450,1946275" o:gfxdata="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">
                <o:lock v:ext="edit" aspectratio="f"/>
                <v:shape id="Freeform 5" o:spid="_x0000_s1026" o:spt="100" style="position:absolute;left:1055687;top:147636;height:323850;width:766762;" filled="t" stroked="f" coordsize="181,76" o:gfxdata="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5DPE7sAAADa&#10;AAAADwAAAAAAAAABACAAAAAiAAAAZHJzL2Rvd25yZXYueG1sUEsBAhQAFAAAAAgAh07iQDMvBZ47&#10;AAAAOQAAABAAAAAAAAAAAQAgAAAACgEAAGRycy9zaGFwZXhtbC54bWxQSwUGAAAAAAYABgBbAQAA&#10;tAMAAAAA&#10;" path="m167,48c118,48,118,48,118,48c118,14,118,14,118,14c118,7,112,0,104,0c96,0,90,7,90,14c90,48,90,48,90,48c14,48,14,48,14,48c6,48,0,54,0,62c0,70,6,76,14,76c167,76,167,76,167,76c175,76,181,70,181,62c181,54,175,48,167,48xe">
                  <v:path o:connectlocs="707454,204536;499877,204536;499877,59656;440570,0;381262,59656;381262,204536;59307,204536;0,264193;59307,323850;707454,323850;766762,264193;707454,204536" o:connectangles="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6" o:spid="_x0000_s1026" o:spt="100" style="position:absolute;left:2347912;top:84137;height:1862138;width:827088;" filled="t" stroked="f" coordsize="195,437" o:gfxdata="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/hnC62AAAA2gAAAA8A&#10;AAAAAAAAAQAgAAAAIgAAAGRycy9kb3ducmV2LnhtbFBLAQIUABQAAAAIAIdO4kAzLwWeOwAAADkA&#10;AAAQAAAAAAAAAAEAIAAAAAUBAABkcnMvc2hhcGV4bWwueG1sUEsFBgAAAAAGAAYAWwEAAK8DAAAA&#10;AA==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7" o:spid="_x0000_s1026" o:spt="100" style="position:absolute;left:7073900;top:84137;height:1862138;width:1606550;" filled="t" stroked="f" coordsize="379,437" o:gfxdata="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u+qMr4A&#10;AADbAAAADwAAAAAAAAABACAAAAAiAAAAZHJzL2Rvd25yZXYueG1sUEsBAhQAFAAAAAgAh07iQDMv&#10;BZ47AAAAOQAAABAAAAAAAAAAAQAgAAAADQEAAGRycy9zaGFwZXhtbC54bWxQSwUGAAAAAAYABgBb&#10;AQAAtwMAAAAA&#10;" path="m365,0c14,0,14,0,14,0c7,0,0,6,0,14c0,423,0,423,0,423c0,431,7,437,14,437c22,437,28,431,28,423c28,28,28,28,28,28c365,28,365,28,365,28c373,28,379,22,379,14c379,6,373,0,365,0xe">
                  <v:path o:connectlocs="1547205,0;59344,0;0,59656;0,1802481;59344,1862138;118689,1802481;118689,119313;1547205,119313;1606550,59656;1547205,0" o:connectangles="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8" o:spid="_x0000_s1026" o:spt="100" style="position:absolute;left:0;top:0;height:471488;width:971550;" filled="t" stroked="f" coordsize="229,111" o:gfxdata="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vuLq&#10;wAAAANsAAAAPAAAAAAAAAAEAIAAAACIAAABkcnMvZG93bnJldi54bWxQSwECFAAUAAAACACHTuJA&#10;My8FnjsAAAA5AAAAEAAAAAAAAAABACAAAAAPAQAAZHJzL3NoYXBleG1sLnhtbFBLBQYAAAAABgAG&#10;AFsBAAC5AwAAAAA=&#10;" path="m215,0c207,0,201,6,201,14c201,83,201,83,201,83c14,83,14,83,14,83c6,83,0,89,0,97c0,105,6,111,14,111c215,111,215,111,215,111c223,111,229,105,229,97c229,14,229,14,229,14c229,6,223,0,215,0xe">
                  <v:path o:connectlocs="912153,0;852757,59466;852757,352554;59396,352554;0,412021;59396,471488;912153,471488;971550,412021;971550,59466;912153,0" o:connectangles="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9" o:spid="_x0000_s1026" o:spt="100" style="position:absolute;left:852487;top:557213;height:1389062;width:119063;" filled="t" stroked="f" coordsize="28,326" o:gfxdata="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367avQAA&#10;ANsAAAAPAAAAAAAAAAEAIAAAACIAAABkcnMvZG93bnJldi54bWxQSwECFAAUAAAACACHTuJAMy8F&#10;njsAAAA5AAAAEAAAAAAAAAABACAAAAAMAQAAZHJzL3NoYXBleG1sLnhtbFBLBQYAAAAABgAGAFsB&#10;AAC2AwAAAAA=&#10;" path="m14,0c6,0,0,6,0,14c0,312,0,312,0,312c0,320,6,326,14,326c22,326,28,320,28,312c28,14,28,14,28,14c28,6,22,0,14,0xe">
                  <v:path o:connectlocs="59531,0;0,59652;0,1329409;59531,1389062;119063,1329409;119063,59652;59531,0" o:connectangles="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0" o:spid="_x0000_s1026" o:spt="100" style="position:absolute;left:4865687;top:873126;height:1073149;width:119063;" filled="t" stroked="f" coordsize="28,252" o:gfxdata="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3XEV7sAAADb&#10;AAAADwAAAAAAAAABACAAAAAiAAAAZHJzL2Rvd25yZXYueG1sUEsBAhQAFAAAAAgAh07iQDMvBZ47&#10;AAAAOQAAABAAAAAAAAAAAQAgAAAACgEAAGRycy9zaGFwZXhtbC54bWxQSwUGAAAAAAYABgBbAQAA&#10;tAMAAAAA&#10;" path="m14,0c6,0,0,6,0,14c0,238,0,238,0,238c0,246,6,252,14,252c22,252,28,246,28,238c28,14,28,14,28,14c28,6,22,0,14,0xe">
                  <v:path o:connectlocs="59531,0;0,59619;0,1013529;59531,1073149;119063,1013529;119063,59619;59531,0" o:connectangles="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1" o:spid="_x0000_s1026" o:spt="100" style="position:absolute;left:4865687;top:476251;height:306388;width:119063;" filled="t" stroked="f" coordsize="28,72" o:gfxdata="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ANt8L4A&#10;AADbAAAADwAAAAAAAAABACAAAAAiAAAAZHJzL2Rvd25yZXYueG1sUEsBAhQAFAAAAAgAh07iQDMv&#10;BZ47AAAAOQAAABAAAAAAAAAAAQAgAAAADQEAAGRycy9zaGFwZXhtbC54bWxQSwUGAAAAAAYABgBb&#10;AQAAtwMAAAAA&#10;" path="m14,0c6,0,0,7,0,14c0,58,0,58,0,58c0,66,6,72,14,72c22,72,28,66,28,58c28,14,28,14,28,14c28,7,22,0,14,0xe">
                  <v:path o:connectlocs="59531,0;0,59575;0,246812;59531,306388;119063,246812;119063,59575;59531,0" o:connectangles="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2" o:spid="_x0000_s1026" o:spt="100" style="position:absolute;left:4781550;top:0;height:336549;width:660399;" filled="t" stroked="f" coordsize="156,79" o:gfxdata="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eZCW/&#10;AAAA2wAAAA8AAAAAAAAAAQAgAAAAIgAAAGRycy9kb3ducmV2LnhtbFBLAQIUABQAAAAIAIdO4kAz&#10;LwWeOwAAADkAAAAQAAAAAAAAAAEAIAAAAA4BAABkcnMvc2hhcGV4bWwueG1sUEsFBgAAAAAGAAYA&#10;WwEAALgDAAAAAA=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3" o:spid="_x0000_s1026" o:spt="100" style="position:absolute;left:5746750;top:0;height:336549;width:661989;" filled="t" stroked="f" coordsize="156,79" o:gfxdata="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wF/J&#10;wAAAANsAAAAPAAAAAAAAAAEAIAAAACIAAABkcnMvZG93bnJldi54bWxQSwECFAAUAAAACACHTuJA&#10;My8FnjsAAAA5AAAAEAAAAAAAAAABACAAAAAPAQAAZHJzL3NoYXBleG1sLnhtbFBLBQYAAAAABgAG&#10;AFsBAAC5AwAAAAA=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4" o:spid="_x0000_s1026" o:spt="100" style="position:absolute;left:7335836;top:604838;height:119063;width:398463;" filled="t" stroked="f" coordsize="94,28" o:gfxdata="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3v8R74A&#10;AADbAAAADwAAAAAAAAABACAAAAAiAAAAZHJzL2Rvd25yZXYueG1sUEsBAhQAFAAAAAgAh07iQDMv&#10;BZ47AAAAOQAAABAAAAAAAAAAAQAgAAAADQEAAGRycy9zaGFwZXhtbC54bWxQSwUGAAAAAAYABgBb&#10;AQAAtwMAAAAA&#10;" path="m94,14c94,6,88,0,80,0c14,0,14,0,14,0c7,0,0,6,0,14c0,22,7,28,14,28c80,28,80,28,80,28c88,28,94,22,94,14xe">
                  <v:path o:connectlocs="398463,59531;339117,0;59345,0;0,59531;59345,119063;339117,119063;398463,59531" o:connectangles="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5" o:spid="_x0000_s1026" o:spt="100" style="position:absolute;left:5154612;top:476251;height:1470024;width:1139824;" filled="t" stroked="f" coordsize="269,345" o:gfxdata="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5OiMvQAA&#10;ANsAAAAPAAAAAAAAAAEAIAAAACIAAABkcnMvZG93bnJldi54bWxQSwECFAAUAAAACACHTuJAMy8F&#10;njsAAAA5AAAAEAAAAAAAAAABACAAAAAMAQAAZHJzL3NoYXBleG1sLnhtbFBLBQYAAAAABgAGAFsB&#10;AAC2AwAAAAA=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  <v:path o:connectlocs="1080502,0;59321,0;0,59653;59321,119306;1021180,119306;1021180,1350717;711860,1350717;652538,1410370;711860,1470024;1080502,1470024;1139824,1410370;1139824,59653;1080502,0" o:connectangles="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6" o:spid="_x0000_s1026" o:spt="100" style="position:absolute;left:8010524;top:604838;height:1341437;width:584201;" filled="t" stroked="f" coordsize="138,315" o:gfxdata="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rC0O8AAAA&#10;2wAAAA8AAAAAAAAAAQAgAAAAIgAAAGRycy9kb3ducmV2LnhtbFBLAQIUABQAAAAIAIdO4kAzLwWe&#10;OwAAADkAAAAQAAAAAAAAAAEAIAAAAAsBAABkcnMvc2hhcGV4bWwueG1sUEsFBgAAAAAGAAYAWwEA&#10;ALUDAAAAAA==&#10;" path="m124,0c14,0,14,0,14,0c6,0,0,6,0,14c0,22,6,28,14,28c110,28,110,28,110,28c110,287,110,287,110,287c26,287,26,287,26,287c19,287,12,293,12,301c12,309,19,315,26,315c124,315,124,315,124,315c132,315,138,309,138,301c138,14,138,14,138,14c138,6,132,0,124,0xe">
                  <v:path o:connectlocs="524934,0;59266,0;0,59619;59266,119238;465667,119238;465667,1222198;110066,1222198;50800,1281817;110066,1341437;524934,1341437;584201,1281817;584201,59619;524934,0" o:connectangles="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7" o:spid="_x0000_s1026" o:spt="100" style="position:absolute;left:3119436;top:1227137;height:719138;width:500064;" filled="t" stroked="f" coordsize="118,169" o:gfxdata="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wTVLsAAADb&#10;AAAADwAAAAAAAAABACAAAAAiAAAAZHJzL2Rvd25yZXYueG1sUEsBAhQAFAAAAAgAh07iQDMvBZ47&#10;AAAAOQAAABAAAAAAAAAAAQAgAAAACgEAAGRycy9zaGFwZXhtbC54bWxQSwUGAAAAAAYABgBbAQAA&#10;tAMAAAAA&#10;" path="m109,4c103,0,94,2,90,8c4,147,4,147,4,147c0,154,2,163,9,167c11,168,14,169,16,169c21,169,25,166,28,162c114,23,114,23,114,23c118,17,116,8,109,4xe">
                  <v:path o:connectlocs="461923,17021;381404,34042;16951,625522;38140,710627;67805,719138;118659,689351;483112,97870;461923,17021" o:connectangles="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8" o:spid="_x0000_s1026" o:spt="100" style="position:absolute;left:3284538;top:84137;height:1862138;width:949326;" filled="t" stroked="f" coordsize="224,437" o:gfxdata="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IrhiugAAANsA&#10;AAAPAAAAAAAAAAEAIAAAACIAAABkcnMvZG93bnJldi54bWxQSwECFAAUAAAACACHTuJAMy8FnjsA&#10;AAA5AAAAEAAAAAAAAAABACAAAAAJAQAAZHJzL3NoYXBleG1sLnhtbFBLBQYAAAAABgAGAFsBAACz&#10;AwAAAAA=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19" o:spid="_x0000_s1026" o:spt="100" style="position:absolute;left:60326;top:673101;height:1065212;width:711201;" filled="t" stroked="f" coordsize="168,250" o:gfxdata="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WsMsrsAAADb&#10;AAAADwAAAAAAAAABACAAAAAiAAAAZHJzL2Rvd25yZXYueG1sUEsBAhQAFAAAAAgAh07iQDMvBZ47&#10;AAAAOQAAABAAAAAAAAAAAQAgAAAACgEAAGRycy9zaGFwZXhtbC54bWxQSwUGAAAAAAYABgBbAQAA&#10;tAMAAAAA&#10;" path="m153,0c26,0,26,0,26,0c19,0,12,6,12,14c12,22,19,28,26,28c128,28,128,28,128,28c5,229,5,229,5,229c0,235,3,244,9,248c11,249,14,250,16,250c21,250,26,248,28,244c165,21,165,21,165,21c168,17,168,12,166,7c163,3,159,0,153,0xe">
                  <v:path o:connectlocs="647700,0;110066,0;50800,59651;110066,119303;541867,119303;21166,975734;38100,1056690;67733,1065212;118533,1039646;698500,89477;702734,29825;647700,0" o:connectangles="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20" o:spid="_x0000_s1026" o:spt="100" style="position:absolute;left:1050925;top:673101;height:1065212;width:712788;" filled="t" stroked="f" coordsize="168,250" o:gfxdata="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8n0VLsAAADb&#10;AAAADwAAAAAAAAABACAAAAAiAAAAZHJzL2Rvd25yZXYueG1sUEsBAhQAFAAAAAgAh07iQDMvBZ47&#10;AAAAOQAAABAAAAAAAAAAAQAgAAAACgEAAGRycy9zaGFwZXhtbC54bWxQSwUGAAAAAAYABgBbAQAA&#10;tAMAAAAA&#10;" path="m40,28c142,28,142,28,142,28c150,28,156,22,156,14c156,6,150,0,142,0c15,0,15,0,15,0c10,0,5,3,3,7c0,12,0,17,3,21c140,244,140,244,140,244c143,248,147,250,152,250c154,250,157,249,159,248c166,244,168,235,164,229l40,28xe">
                  <v:path o:connectlocs="169711,119303;602475,119303;661874,59651;602475,0;63641,0;12728,29825;12728,89477;593990,1039646;644903,1065212;674602,1056690;695816,975734;169711,119303" o:connectangles="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21" o:spid="_x0000_s1026" o:spt="100" style="position:absolute;left:5154612;top:757236;height:852487;width:850900;" filled="t" stroked="f" coordsize="201,200" o:gfxdata="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jftnrsAAADb&#10;AAAADwAAAAAAAAABACAAAAAiAAAAZHJzL2Rvd25yZXYueG1sUEsBAhQAFAAAAAgAh07iQDMvBZ47&#10;AAAAOQAAABAAAAAAAAAAAQAgAAAACgEAAGRycy9zaGFwZXhtbC54bWxQSwUGAAAAAAYABgBbAQAA&#10;tAMAAAAA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  <v:fill on="t" focussize="0,0"/>
                  <v:stroke on="f" weight="0.5pt"/>
                  <v:imagedata o:title=""/>
                  <o:lock v:ext="edit" aspectratio="f"/>
                </v:shape>
                <v:shape id="Freeform 22" o:spid="_x0000_s1026" o:spt="100" style="position:absolute;left:7442200;top:339724;height:1606551;width:495299;" filled="t" stroked="f" coordsize="117,377" o:gfxdata="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69eyvQAA&#10;ANsAAAAPAAAAAAAAAAEAIAAAACIAAABkcnMvZG93bnJldi54bWxQSwECFAAUAAAACACHTuJAMy8F&#10;njsAAAA5AAAAEAAAAAAAAAABACAAAAAMAQAAZHJzL3NoYXBleG1sLnhtbFBLBQYAAAAABgAGAFsB&#10;AAC2AwAAAAA=&#10;" path="m103,0c95,0,89,6,89,14c89,217,89,217,89,217c4,355,4,355,4,355c0,362,2,371,8,375c10,376,13,377,16,377c20,377,25,374,27,370c115,229,115,229,115,229c116,227,117,224,117,221c117,14,117,14,117,14c117,6,110,0,103,0xe">
                  <v:path o:connectlocs="436032,0;376765,59659;376765,924725;16933,1512800;33866,1598028;67733,1606551;114299,1576721;486832,975862;495299,941771;495299,59659;436032,0" o:connectangles="0,0,0,0,0,0,0,0,0,0,0"/>
                  <v:fill on="t" focussize="0,0"/>
                  <v:stroke on="f" weight="0.5pt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3376" behindDoc="0" locked="0" layoutInCell="1" allowOverlap="1">
                <wp:simplePos x="0" y="0"/>
                <wp:positionH relativeFrom="column">
                  <wp:posOffset>-691515</wp:posOffset>
                </wp:positionH>
                <wp:positionV relativeFrom="paragraph">
                  <wp:posOffset>137795</wp:posOffset>
                </wp:positionV>
                <wp:extent cx="6751320" cy="32829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32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10290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68"/>
                              <w:gridCol w:w="882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1468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  <w:tc>
                                <w:tcPr>
                                  <w:tcW w:w="8822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45pt;margin-top:10.85pt;height:25.85pt;width:531.6pt;z-index:251493376;v-text-anchor:middle;mso-width-relative:page;mso-height-relative:page;" filled="f" stroked="f" coordsize="21600,21600" o:gfxdata="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R&#10;yqF92wAAAAoBAAAPAAAAAAAAAAEAIAAAACIAAABkcnMvZG93bnJldi54bWxQSwECFAAUAAAACACH&#10;TuJAZUV2wiECAAAX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10290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68"/>
                        <w:gridCol w:w="882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95" w:hRule="atLeast"/>
                        </w:trPr>
                        <w:tc>
                          <w:tcPr>
                            <w:tcW w:w="1468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  <w:tc>
                          <w:tcPr>
                            <w:tcW w:w="8822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5184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1838960</wp:posOffset>
                </wp:positionV>
                <wp:extent cx="6223635" cy="219710"/>
                <wp:effectExtent l="0" t="0" r="5715" b="889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219710"/>
                          <a:chOff x="980" y="1988"/>
                          <a:chExt cx="9801" cy="346"/>
                        </a:xfrm>
                      </wpg:grpSpPr>
                      <wps:wsp>
                        <wps:cNvPr id="38" name="流程图: 数据 24"/>
                        <wps:cNvSpPr/>
                        <wps:spPr>
                          <a:xfrm>
                            <a:off x="980" y="1988"/>
                            <a:ext cx="1688" cy="346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直接连接符 14"/>
                        <wps:cNvCnPr/>
                        <wps:spPr>
                          <a:xfrm>
                            <a:off x="2459" y="2167"/>
                            <a:ext cx="8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15pt;margin-top:144.8pt;height:17.3pt;width:490.05pt;z-index:251485184;mso-width-relative:page;mso-height-relative:page;" coordorigin="980,1988" coordsize="9801,346" o:gfxdata="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CSqKj33AAAAAwBAAAPAAAAAAAAAAEAIAAAACIAAABkcnMvZG93bnJldi54&#10;bWxQSwECFAAUAAAACACHTuJA6BV+PUwDAACjBwAADgAAAAAAAAABACAAAAArAQAAZHJzL2Uyb0Rv&#10;Yy54bWxQSwUGAAAAAAYABgBZAQAA6QYAAAAA&#10;">
                <o:lock v:ext="edit" aspectratio="f"/>
                <v:shape id="流程图: 数据 24" o:spid="_x0000_s1026" o:spt="111" type="#_x0000_t111" style="position:absolute;left:980;top:1988;height:346;width:1688;v-text-anchor:middle;" fillcolor="#4D4D4D [3209]" filled="t" stroked="f" coordsize="21600,21600" o:gfxdata="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XU0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2459;top:2167;height:0;width:8323;" filled="f" stroked="t" coordsize="21600,21600" o:gfxdata="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4Mz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D4D4D [3209]" miterlimit="8" joinstyle="miter" dashstyle="3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6208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3366135</wp:posOffset>
                </wp:positionV>
                <wp:extent cx="6223635" cy="219710"/>
                <wp:effectExtent l="0" t="0" r="5715" b="8890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219710"/>
                          <a:chOff x="980" y="1988"/>
                          <a:chExt cx="9801" cy="346"/>
                        </a:xfrm>
                      </wpg:grpSpPr>
                      <wps:wsp>
                        <wps:cNvPr id="70" name="流程图: 数据 24"/>
                        <wps:cNvSpPr/>
                        <wps:spPr>
                          <a:xfrm>
                            <a:off x="980" y="1988"/>
                            <a:ext cx="1688" cy="346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直接连接符 14"/>
                        <wps:cNvCnPr/>
                        <wps:spPr>
                          <a:xfrm>
                            <a:off x="2459" y="2167"/>
                            <a:ext cx="8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15pt;margin-top:265.05pt;height:17.3pt;width:490.05pt;z-index:251486208;mso-width-relative:page;mso-height-relative:page;" coordorigin="980,1988" coordsize="9801,346" o:gfxdata="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n62Ml9sAAAAMAQAADwAAAAAAAAABACAAAAAiAAAAZHJzL2Rvd25yZXYu&#10;eG1sUEsBAhQAFAAAAAgAh07iQMPaq/5OAwAAowcAAA4AAAAAAAAAAQAgAAAAKgEAAGRycy9lMm9E&#10;b2MueG1sUEsFBgAAAAAGAAYAWQEAAOoGAAAAAA==&#10;">
                <o:lock v:ext="edit" aspectratio="f"/>
                <v:shape id="流程图: 数据 24" o:spid="_x0000_s1026" o:spt="111" type="#_x0000_t111" style="position:absolute;left:980;top:1988;height:346;width:1688;v-text-anchor:middle;" fillcolor="#4D4D4D [3209]" filled="t" stroked="f" coordsize="21600,21600" o:gfxdata="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L5oC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2459;top:2167;height:0;width:8323;" filled="f" stroked="t" coordsize="21600,21600" o:gfxdata="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IPZ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D4D4D [3209]" miterlimit="8" joinstyle="miter" dashstyle="3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7232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5051425</wp:posOffset>
                </wp:positionV>
                <wp:extent cx="6223635" cy="219710"/>
                <wp:effectExtent l="0" t="0" r="5715" b="8890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219710"/>
                          <a:chOff x="980" y="1988"/>
                          <a:chExt cx="9801" cy="346"/>
                        </a:xfrm>
                      </wpg:grpSpPr>
                      <wps:wsp>
                        <wps:cNvPr id="79" name="流程图: 数据 24"/>
                        <wps:cNvSpPr/>
                        <wps:spPr>
                          <a:xfrm>
                            <a:off x="980" y="1988"/>
                            <a:ext cx="1688" cy="346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0" name="直接连接符 14"/>
                        <wps:cNvCnPr/>
                        <wps:spPr>
                          <a:xfrm>
                            <a:off x="2459" y="2167"/>
                            <a:ext cx="8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15pt;margin-top:397.75pt;height:17.3pt;width:490.05pt;z-index:251487232;mso-width-relative:page;mso-height-relative:page;" coordorigin="980,1988" coordsize="9801,346" o:gfxdata="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DAvDoLbAAAADAEAAA8AAAAAAAAAAQAgAAAAIgAAAGRycy9kb3ducmV2Lnht&#10;bFBLAQIUABQAAAAIAIdO4kAwM+sYTAMAAKMHAAAOAAAAAAAAAAEAIAAAACoBAABkcnMvZTJvRG9j&#10;LnhtbFBLBQYAAAAABgAGAFkBAADoBgAAAAA=&#10;">
                <o:lock v:ext="edit" aspectratio="f"/>
                <v:shape id="流程图: 数据 24" o:spid="_x0000_s1026" o:spt="111" type="#_x0000_t111" style="position:absolute;left:980;top:1988;height:346;width:1688;v-text-anchor:middle;" fillcolor="#4D4D4D [3209]" filled="t" stroked="f" coordsize="21600,21600" o:gfxdata="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xTx2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2459;top:2167;height:0;width:8323;" filled="f" stroked="t" coordsize="21600,21600" o:gfxdata="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Upku7tAAAANs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4D4D4D [3209]" miterlimit="8" joinstyle="miter" dashstyle="3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8256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7760970</wp:posOffset>
                </wp:positionV>
                <wp:extent cx="6223635" cy="219710"/>
                <wp:effectExtent l="0" t="0" r="5715" b="8890"/>
                <wp:wrapNone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219710"/>
                          <a:chOff x="980" y="1988"/>
                          <a:chExt cx="9801" cy="346"/>
                        </a:xfrm>
                      </wpg:grpSpPr>
                      <wps:wsp>
                        <wps:cNvPr id="83" name="流程图: 数据 24"/>
                        <wps:cNvSpPr/>
                        <wps:spPr>
                          <a:xfrm>
                            <a:off x="980" y="1988"/>
                            <a:ext cx="1688" cy="346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直接连接符 14"/>
                        <wps:cNvCnPr/>
                        <wps:spPr>
                          <a:xfrm>
                            <a:off x="2459" y="2167"/>
                            <a:ext cx="8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15pt;margin-top:611.1pt;height:17.3pt;width:490.05pt;z-index:251488256;mso-width-relative:page;mso-height-relative:page;" coordorigin="980,1988" coordsize="9801,346" o:gfxdata="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">
                <o:lock v:ext="edit" aspectratio="f"/>
                <v:shape id="流程图: 数据 24" o:spid="_x0000_s1026" o:spt="111" type="#_x0000_t111" style="position:absolute;left:980;top:1988;height:346;width:1688;v-text-anchor:middle;" fillcolor="#4D4D4D [3209]" filled="t" stroked="f" coordsize="21600,21600" o:gfxdata="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wI0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2459;top:2167;height:0;width:8323;" filled="f" stroked="t" coordsize="21600,21600" o:gfxdata="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51NuL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4D4D4D [3209]" miterlimit="8" joinstyle="miter" dashstyle="3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5739765</wp:posOffset>
                </wp:positionH>
                <wp:positionV relativeFrom="paragraph">
                  <wp:posOffset>8669020</wp:posOffset>
                </wp:positionV>
                <wp:extent cx="541020" cy="541020"/>
                <wp:effectExtent l="10160" t="0" r="20320" b="20320"/>
                <wp:wrapNone/>
                <wp:docPr id="31" name="直角三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1020" cy="541020"/>
                        </a:xfrm>
                        <a:prstGeom prst="rtTriangl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76200" dist="76200" dir="2700000" sx="80000" sy="8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451.95pt;margin-top:682.6pt;height:42.6pt;width:42.6pt;rotation:-5898240f;z-index:253069312;v-text-anchor:middle;mso-width-relative:page;mso-height-relative:page;" fillcolor="#4D4D4D [3209]" filled="t" stroked="f" coordsize="21600,21600" o:gfxdata="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F3yazTaAAAADQEAAA8A&#10;AAAAAAAAAQAgAAAAIgAAAGRycy9kb3ducmV2LnhtbFBLAQIUABQAAAAIAIdO4kB7/So4wAIAAGcF&#10;AAAOAAAAAAAAAAEAIAAAACkBAABkcnMvZTJvRG9jLnhtbFBLBQYAAAAABgAGAFkBAABbBgAAAAA=&#10;">
                <v:fill on="t" focussize="0,0"/>
                <v:stroke on="f" weight="1pt" miterlimit="8" joinstyle="miter"/>
                <v:imagedata o:title=""/>
                <o:lock v:ext="edit" aspectratio="f"/>
                <v:shadow on="t" type="perspective" color="#000000" opacity="26214f" offset="4.24267716535433pt,4.24267716535433pt" origin="-32768f,-32768f" matrix="52429f,0f,0f,52429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9109710</wp:posOffset>
                </wp:positionV>
                <wp:extent cx="1928495" cy="32321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495" cy="32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Impact" w:hAnsi="Impact" w:eastAsia="黑体" w:cs="Impact"/>
                                <w:color w:val="FFFFFF" w:themeColor="background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Impact" w:hAnsi="Impact" w:eastAsia="黑体" w:cs="Impact"/>
                                <w:color w:val="FFFFFF" w:themeColor="background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我，期待一个自我展示的舞台！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7pt;margin-top:717.3pt;height:25.45pt;width:151.85pt;z-index:251689984;mso-width-relative:page;mso-height-relative:page;" filled="f" stroked="f" coordsize="21600,21600" o:gfxdata="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X&#10;fOeX3AAAAA0BAAAPAAAAAAAAAAEAIAAAACIAAABkcnMvZG93bnJldi54bWxQSwECFAAUAAAACACH&#10;TuJAzYLR0C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Impact" w:hAnsi="Impact" w:eastAsia="黑体" w:cs="Impact"/>
                          <w:color w:val="FFFFFF" w:themeColor="background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Impact" w:hAnsi="Impact" w:eastAsia="黑体" w:cs="Impact"/>
                          <w:color w:val="FFFFFF" w:themeColor="background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我，期待一个自我展示的舞台！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5702300</wp:posOffset>
                </wp:positionH>
                <wp:positionV relativeFrom="paragraph">
                  <wp:posOffset>7805420</wp:posOffset>
                </wp:positionV>
                <wp:extent cx="127000" cy="127000"/>
                <wp:effectExtent l="0" t="0" r="6350" b="6350"/>
                <wp:wrapNone/>
                <wp:docPr id="96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7000" cy="12700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449pt;margin-top:614.6pt;height:10pt;width:10pt;z-index:251677696;v-text-anchor:middle;mso-width-relative:page;mso-height-relative:page;" fillcolor="#4D4D4D [3209]" filled="t" stroked="f" coordsize="4409,4408" o:gfxdata="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5704205</wp:posOffset>
                </wp:positionH>
                <wp:positionV relativeFrom="paragraph">
                  <wp:posOffset>5099050</wp:posOffset>
                </wp:positionV>
                <wp:extent cx="123190" cy="123190"/>
                <wp:effectExtent l="0" t="0" r="10160" b="10160"/>
                <wp:wrapNone/>
                <wp:docPr id="93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12319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449.15pt;margin-top:401.5pt;height:9.7pt;width:9.7pt;z-index:251674624;v-text-anchor:middle;mso-width-relative:page;mso-height-relative:page;" fillcolor="#4D4D4D [3209]" filled="t" stroked="f" coordsize="3261356,2766950" o:gfxdata="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23190,61698;123190,117280;123126,117953;122999,118551;122872,119075;122555,119599;122301,120122;121983,120646;121538,121095;120967,121544;119951,122292;118681,122815;117284,123115;115823,123190;7429,123190;5968,123115;4571,122815;3302,122292;2159,121544;1777,121095;1333,120646;952,120122;634,119599;317,119075;190,118551;63,117953;0,117280;0,61847;7429,64166;15367,66560;24955,69253;30035,70749;35242,72096;40322,73293;45339,74415;50101,75387;54483,76061;58356,76584;60007,76734;61595,76809;63182,76734;64960,76584;68770,76061;73088,75387;77851,74415;82867,73293;88010,71946;93154,70600;98297,69178;107822,66485;115823,64017;56984,53714;53532,57782;53532,58520;56984,62588;66205,62588;69657,58520;69657,57782;66205,53714;61595,7760;42102,20882;41974,21932;81215,21932;81087,20882;61595,7760;61595,0;85743,21749;85752,21932;115823,21932;117284,22007;118681,22307;119951,22830;120967,23578;121539,24027;121983,24476;122301,25000;122555,25523;122872,26047;122999,26571;123126,27169;123190,27842;123190,59075;123189,59075;123189,59075;115824,61394;107823,63862;98298,66555;93154,67977;88011,69323;82867,70670;77851,71792;73088,72764;68770,73438;64960,73961;63182,74111;61595,74186;60007,74111;58356,73961;54483,73438;50101,72764;45339,71792;40322,70670;35242,69473;30035,68126;24955,66630;15367,63937;7429,61543;0,59224;0,59317;0,59317;0,43253;0,27842;63,27169;190,26571;317,26047;635,25523;952,25000;1333,24476;1778,24027;2159,23578;3302,22830;4572,22307;5969,22007;7429,21932;37437,21932;37446,21749;6159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5715635</wp:posOffset>
                </wp:positionH>
                <wp:positionV relativeFrom="paragraph">
                  <wp:posOffset>12700</wp:posOffset>
                </wp:positionV>
                <wp:extent cx="100965" cy="128905"/>
                <wp:effectExtent l="0" t="0" r="3810" b="4445"/>
                <wp:wrapNone/>
                <wp:docPr id="13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965" cy="12890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450.05pt;margin-top:1pt;height:10.15pt;width:7.95pt;z-index:251700224;v-text-anchor:middle;mso-width-relative:page;mso-height-relative:page;" fillcolor="#4D4D4D [3209]" filled="t" stroked="f" coordsize="1679575,2125662" o:gfxdata="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0566,56611;38793,60906;38349,63423;37835,66441;38828,69649;55522,101864;53264,68977;53897,65700;53213,63010;55128,60630;63031,56232;70266,56629;75586,61923;80170,67856;84002,74443;86978,81807;89099,89965;90279,98984;86550,105658;74696,110780;62261,114074;49433,115489;35851,114868;22424,112057;9578,107142;0,101657;923,92086;2839,83480;5678,75754;9373,68873;13872,62785;19106,57387;25708,52179;50005,310;55734,1882;60916,4644;65345,8425;68851,13053;71331,18405;72613,24328;72459,31165;70475,38002;66901,43976;61959,48794;55016,52592;50330,53836;45268,54181;39607,53438;34408,51556;29739,48690;25515,44667;22061,39487;19872,33565;19068,27090;19752,20961;21736,15366;24814,10376;28850,6181;33707,2969;39231,846;4521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5687695</wp:posOffset>
                </wp:positionH>
                <wp:positionV relativeFrom="paragraph">
                  <wp:posOffset>3419475</wp:posOffset>
                </wp:positionV>
                <wp:extent cx="156210" cy="121920"/>
                <wp:effectExtent l="0" t="0" r="15240" b="11430"/>
                <wp:wrapNone/>
                <wp:docPr id="9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6210" cy="12192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447.85pt;margin-top:269.25pt;height:9.6pt;width:12.3pt;z-index:251678720;v-text-anchor:middle-center;mso-width-relative:page;mso-height-relative:page;" fillcolor="#4D4D4D [3209]" filled="t" stroked="f" coordsize="3931,2392" o:gfxdata="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55437144,30058224;36891349,19851960;16015995,30058224;10191997,26951965;10191997,36107229;11775396,38909860;10155597,41712491;11884596,51568388;6788598,51568388;8535797,41665752;7116198,38909860;8481197,36177262;8481197,26041082;0,21486819;37309949,0;71544140,21767103;55437144,30058224;36472750,25036822;53307745,32370371;53307745,50143728;35617390,55865762;20001794,50143728;20001794,32370371;36472750,25036822;36254350,52596043;49831546,48251929;36254350,43884522;22695393,48251929;36254350,52596043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5708015</wp:posOffset>
                </wp:positionH>
                <wp:positionV relativeFrom="paragraph">
                  <wp:posOffset>1901825</wp:posOffset>
                </wp:positionV>
                <wp:extent cx="115570" cy="115570"/>
                <wp:effectExtent l="0" t="0" r="17780" b="17780"/>
                <wp:wrapNone/>
                <wp:docPr id="92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5570" cy="11557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449.45pt;margin-top:149.75pt;height:9.1pt;width:9.1pt;z-index:251671552;v-text-anchor:middle-center;mso-width-relative:page;mso-height-relative:page;" fillcolor="#4D4D4D [3209]" filled="t" stroked="f" coordsize="3644,3384" o:gfxdata="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53229467,0;3870389,0;0,4170014;0,40332529;3870389,44502543;32122592,44502543;40270753,57130718;39769336,44502543;53229467,44502543;57099857,40332529;57099857,4170014;53229467,0;33908916,31857464;11720840,31857464;9934484,29949740;11720840,28025110;33908916,28025110;35695240,29949740;33908916,31857464;45379017,23618764;11720840,23618764;9934484,21694135;11720840,19786410;45379017,19786410;47165372,21694135;45379017,23618764;45379017,15380065;11720840,15380065;9934484,13455435;11720840,11530805;45379017,11530805;47165372,13455435;45379017,15380065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333375</wp:posOffset>
                </wp:positionV>
                <wp:extent cx="2569210" cy="1091565"/>
                <wp:effectExtent l="0" t="0" r="0" b="0"/>
                <wp:wrapNone/>
                <wp:docPr id="1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1091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823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97"/>
                              <w:gridCol w:w="262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 w:themeFill="background1"/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姓    名：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年    龄：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28周岁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籍    贯：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求职意向：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行政管理类相关职位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51.35pt;margin-top:26.25pt;height:85.95pt;width:202.3pt;z-index:251547648;mso-width-relative:page;mso-height-relative:page;" filled="f" stroked="f" coordsize="21600,21600" o:gfxdata="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m/pI/cAAAACwEAAA8AAAAAAAAAAQAgAAAAIgAAAGRycy9kb3ducmV2LnhtbFBLAQIUABQA&#10;AAAIAIdO4kBHqty4JQIAACkEAAAOAAAAAAAAAAEAIAAAACs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823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 w:themeFill="background1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97"/>
                        <w:gridCol w:w="262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 w:themeFill="background1"/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    名：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年    龄：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28周岁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籍    贯：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行政管理类相关职位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2459355</wp:posOffset>
                </wp:positionH>
                <wp:positionV relativeFrom="paragraph">
                  <wp:posOffset>711835</wp:posOffset>
                </wp:positionV>
                <wp:extent cx="124460" cy="88900"/>
                <wp:effectExtent l="0" t="0" r="8890" b="6350"/>
                <wp:wrapNone/>
                <wp:docPr id="9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8890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93.65pt;margin-top:56.05pt;height:7pt;width:9.8pt;z-index:251553792;v-text-anchor:middle;mso-width-relative:page;mso-height-relative:page;" fillcolor="#4D4D4D [3209]" filled="t" stroked="f" coordsize="529316,401026" o:gfxdata="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86360,43510;83541,46168;109358,70507;109746,71096;115620,71096;38099,43510;8839,71096;14713,71096;15101,70508;40918,46168;10898,17803;52385,56917;61957,60655;62230,60630;72074,56917;113562,17803;107923,17803;70752,52848;62230,56063;61994,56084;53707,52848;16536,17803;21635,0;102824,0;124460,20398;124460,68501;102824,88900;21635,88900;0,68501;0,20398;21635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2344420</wp:posOffset>
                </wp:positionH>
                <wp:positionV relativeFrom="paragraph">
                  <wp:posOffset>332740</wp:posOffset>
                </wp:positionV>
                <wp:extent cx="2121535" cy="1090295"/>
                <wp:effectExtent l="0" t="0" r="0" b="0"/>
                <wp:wrapNone/>
                <wp:docPr id="1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1090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080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83"/>
                              <w:gridCol w:w="734"/>
                              <w:gridCol w:w="186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手机: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150-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0-0000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邮箱: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lulu@163.com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微信: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nlulu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微博: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Che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lu123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595959" w:themeColor="text1" w:themeTint="A6"/>
                                <w:u w:val="thick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84.6pt;margin-top:26.2pt;height:85.85pt;width:167.05pt;z-index:251549696;mso-width-relative:page;mso-height-relative:page;" filled="f" stroked="f" coordsize="21600,21600" o:gfxdata="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LnYZf3AAAAAoBAAAPAAAAAAAAAAEAIAAAACIAAABkcnMvZG93bnJldi54bWxQSwECFAAU&#10;AAAACACHTuJAVKWZLiYCAAAp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080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83"/>
                        <w:gridCol w:w="734"/>
                        <w:gridCol w:w="186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手机: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150-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0-0000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lulu@163.com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nlulu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微博: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Che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lu123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595959" w:themeColor="text1" w:themeTint="A6"/>
                          <w:u w:val="thick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1144905</wp:posOffset>
                </wp:positionV>
                <wp:extent cx="128270" cy="127000"/>
                <wp:effectExtent l="0" t="0" r="5080" b="6350"/>
                <wp:wrapNone/>
                <wp:docPr id="302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" cy="12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194.15pt;margin-top:90.15pt;height:10pt;width:10.1pt;z-index:251652096;v-text-anchor:middle;mso-width-relative:page;mso-height-relative:page;" fillcolor="#4D4D4D [3209]" filled="t" stroked="f" coordsize="684048,556307" o:gfxdata="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1744" behindDoc="0" locked="0" layoutInCell="1" allowOverlap="1">
                <wp:simplePos x="0" y="0"/>
                <wp:positionH relativeFrom="column">
                  <wp:posOffset>2481580</wp:posOffset>
                </wp:positionH>
                <wp:positionV relativeFrom="paragraph">
                  <wp:posOffset>429260</wp:posOffset>
                </wp:positionV>
                <wp:extent cx="80010" cy="152400"/>
                <wp:effectExtent l="0" t="0" r="15240" b="0"/>
                <wp:wrapNone/>
                <wp:docPr id="94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0010" cy="15240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95.4pt;margin-top:33.8pt;height:12pt;width:6.3pt;z-index:251551744;v-text-anchor:middle;mso-width-relative:page;mso-height-relative:page;" fillcolor="#4D4D4D [3209]" filled="t" stroked="f" coordsize="3056,5968" o:gfxdata="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19642952,709165;18106268,0;16452658,864017;7023705,5624346;3557774,6659532;1069007,9096758;8351,12471365;442646,43902435;2421951,46763510;5553809,48418205;19233738,48564936;22540958,47211824;24779196,44554528;25522483,12838167;24996344,10205309;23392819,7808865;20962515,6194927;5069429,13213115;5695790,11957833;6831613,11126400;17529992,10898183;18941424,11256839;19993729,12177904;20486461,13506552;20361183,22888600;19626248,24078689;18415285,24796000;7675121,24910122;6330503,24429199;5370069,23410279;5010966,22024583;5946345,29711181;10222350,29328062;11049155,29711181;11299710,33452591;10731812,34267706;6455780,34341072;5754253,33656370;14105846,29963862;14874188,29344379;19133517,29507403;19609545,30379566;19300553,34088366;15099688,34389974;14214420,33933514;5712494,37886849;6263688,37071734;10539720,36998368;11249599,37691216;11166081,41473382;10330924,42011353;6096678,41774964;5704142,38000970;14339697,37267341;18540537,36957612;19434156,37414072;19592841,41179945;18958128,41929841;14673744,41929841;14047383,41179945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923290</wp:posOffset>
                </wp:positionV>
                <wp:extent cx="112395" cy="110490"/>
                <wp:effectExtent l="0" t="0" r="1905" b="381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10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194.15pt;margin-top:72.7pt;height:8.7pt;width:8.85pt;z-index:251659264;v-text-anchor:middle;mso-width-relative:page;mso-height-relative:page;" fillcolor="#4D4D4D [3209]" filled="t" stroked="f" coordsize="969654,903534" o:gfxdata="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4610735</wp:posOffset>
                </wp:positionH>
                <wp:positionV relativeFrom="paragraph">
                  <wp:posOffset>314325</wp:posOffset>
                </wp:positionV>
                <wp:extent cx="1109980" cy="1071880"/>
                <wp:effectExtent l="19050" t="19050" r="33020" b="330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0" cy="107188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38100"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3.05pt;margin-top:24.75pt;height:84.4pt;width:87.4pt;z-index:251654144;v-text-anchor:middle;mso-width-relative:page;mso-height-relative:page;" filled="t" stroked="f" coordsize="21600,21600" o:gfxdata="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">
                <v:fill type="frame" on="t" o:title="Sega微软噶尔" focussize="0,0" recolor="t" rotate="t" r:id="rId5"/>
                <v:stroke on="f" weight="3pt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490304" behindDoc="0" locked="0" layoutInCell="1" allowOverlap="1">
                <wp:simplePos x="0" y="0"/>
                <wp:positionH relativeFrom="column">
                  <wp:posOffset>-669290</wp:posOffset>
                </wp:positionH>
                <wp:positionV relativeFrom="paragraph">
                  <wp:posOffset>5008880</wp:posOffset>
                </wp:positionV>
                <wp:extent cx="6776720" cy="2369820"/>
                <wp:effectExtent l="0" t="0" r="0" b="0"/>
                <wp:wrapNone/>
                <wp:docPr id="1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6720" cy="2369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29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70"/>
                              <w:gridCol w:w="692"/>
                              <w:gridCol w:w="813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w="1470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  <w:tc>
                                <w:tcPr>
                                  <w:tcW w:w="8825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10295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行政助理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北京猫眼企业管理有限公司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主要负责宣传，跟进工作进程，联系客户，销售服务与及一些文职工作。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部长助理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北京猫眼机械有限公司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质管部部长助理，负责票证车间生产质量检查，控制，兼任企业内审员，推行ISO9001:2008及ISO14000体系并年审。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总经理助理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北京猫眼国际货运代理有限公司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2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根据公司的经营理念和发展战略制定公司各工作岗位的工作目标；负责制定及推进公司员工的培训、绩效、薪酬的管理。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52.7pt;margin-top:394.4pt;height:186.6pt;width:533.6pt;z-index:251490304;v-text-anchor:middle;mso-width-relative:page;mso-height-relative:page;" filled="f" stroked="f" coordsize="21600,21600" o:gfxdata="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7ItsB9wAAAANAQAADwAAAAAAAAABACAAAAAiAAAAZHJzL2Rvd25yZXYueG1sUEsB&#10;AhQAFAAAAAgAh07iQB9WuKC4AQAAQQ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29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70"/>
                        <w:gridCol w:w="692"/>
                        <w:gridCol w:w="813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2" w:hRule="atLeast"/>
                        </w:trPr>
                        <w:tc>
                          <w:tcPr>
                            <w:tcW w:w="1470" w:type="dxa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  <w:tc>
                          <w:tcPr>
                            <w:tcW w:w="8825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10295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行政助理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北京猫眼企业管理有限公司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主要负责宣传，跟进工作进程，联系客户，销售服务与及一些文职工作。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部长助理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北京猫眼机械有限公司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4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质管部部长助理，负责票证车间生产质量检查，控制，兼任企业内审员，推行ISO9001:2008及ISO14000体系并年审。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9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总经理助理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北京猫眼国际货运代理有限公司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2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根据公司的经营理念和发展战略制定公司各工作岗位的工作目标；负责制定及推进公司员工的培训、绩效、薪酬的管理。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1328" behindDoc="0" locked="0" layoutInCell="1" allowOverlap="1">
                <wp:simplePos x="0" y="0"/>
                <wp:positionH relativeFrom="column">
                  <wp:posOffset>-669290</wp:posOffset>
                </wp:positionH>
                <wp:positionV relativeFrom="paragraph">
                  <wp:posOffset>3322955</wp:posOffset>
                </wp:positionV>
                <wp:extent cx="6718935" cy="1352550"/>
                <wp:effectExtent l="0" t="0" r="0" b="0"/>
                <wp:wrapNone/>
                <wp:docPr id="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93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29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70"/>
                              <w:gridCol w:w="695"/>
                              <w:gridCol w:w="813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470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  <w:tc>
                                <w:tcPr>
                                  <w:tcW w:w="8826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969696" w:themeColor="accent3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10296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  <w:tc>
                                <w:tcPr>
                                  <w:tcW w:w="813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专业绩点（4.58/5），专业排名（5）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政治经济学（92）、西方经济学（85）、国际经济学（83）、计量经济学（93）、世界经济概论（90）、国际贸易理论与实务（85）。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52.7pt;margin-top:261.65pt;height:106.5pt;width:529.05pt;z-index:251491328;v-text-anchor:middle;mso-width-relative:page;mso-height-relative:page;" filled="f" stroked="f" coordsize="21600,21600" o:gfxdata="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AhF093QAAAAwBAAAPAAAAAAAAAAEAIAAAACIAAABkcnMvZG93bnJldi54bWxQ&#10;SwECFAAUAAAACACHTuJAmmBr0LkBAABAAwAADgAAAAAAAAABACAAAAAsAQAAZHJzL2Uyb0RvYy54&#10;bWxQSwUGAAAAAAYABgBZAQAAV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29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70"/>
                        <w:gridCol w:w="695"/>
                        <w:gridCol w:w="813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470" w:type="dxa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  <w:tc>
                          <w:tcPr>
                            <w:tcW w:w="8826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969696" w:themeColor="accent3"/>
                                <w:sz w:val="24"/>
                                <w:szCs w:val="3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10296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  <w:tc>
                          <w:tcPr>
                            <w:tcW w:w="813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6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专业绩点（4.58/5），专业排名（5）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6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  <w:tc>
                          <w:tcPr>
                            <w:tcW w:w="813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政治经济学（92）、西方经济学（85）、国际经济学（83）、计量经济学（93）、世界经济概论（90）、国际贸易理论与实务（85）。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2352" behindDoc="0" locked="0" layoutInCell="1" allowOverlap="1">
                <wp:simplePos x="0" y="0"/>
                <wp:positionH relativeFrom="column">
                  <wp:posOffset>-691515</wp:posOffset>
                </wp:positionH>
                <wp:positionV relativeFrom="paragraph">
                  <wp:posOffset>1809750</wp:posOffset>
                </wp:positionV>
                <wp:extent cx="6833870" cy="120967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87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10298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68"/>
                              <w:gridCol w:w="883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468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969696" w:themeColor="accent3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  <w:tc>
                                <w:tcPr>
                                  <w:tcW w:w="8830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969696" w:themeColor="accent3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10298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34" w:hRule="atLeast"/>
                              </w:trPr>
                              <w:tc>
                                <w:tcPr>
                                  <w:tcW w:w="10298" w:type="dxa"/>
                                  <w:gridSpan w:val="2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eastAsia="黑体" w:cs="Calibri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45pt;margin-top:142.5pt;height:95.25pt;width:538.1pt;z-index:251492352;v-text-anchor:middle;mso-width-relative:page;mso-height-relative:page;" filled="f" stroked="f" coordsize="21600,21600" o:gfxdata="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v9b0f3AAAAAwBAAAPAAAAAAAAAAEAIAAAACIAAABkcnMvZG93bnJldi54bWxQSwECFAAUAAAA&#10;CACHTuJAvXcJ5iMCAAAaBAAADgAAAAAAAAABACAAAAAr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10298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68"/>
                        <w:gridCol w:w="883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86" w:hRule="atLeast"/>
                        </w:trPr>
                        <w:tc>
                          <w:tcPr>
                            <w:tcW w:w="1468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969696" w:themeColor="accent3"/>
                                <w:sz w:val="24"/>
                                <w:szCs w:val="3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  <w:tc>
                          <w:tcPr>
                            <w:tcW w:w="8830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969696" w:themeColor="accent3"/>
                                <w:sz w:val="24"/>
                                <w:szCs w:val="3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10298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34" w:hRule="atLeast"/>
                        </w:trPr>
                        <w:tc>
                          <w:tcPr>
                            <w:tcW w:w="10298" w:type="dxa"/>
                            <w:gridSpan w:val="2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eastAsia="黑体" w:cs="Calibri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9280" behindDoc="0" locked="0" layoutInCell="1" allowOverlap="1">
                <wp:simplePos x="0" y="0"/>
                <wp:positionH relativeFrom="column">
                  <wp:posOffset>-675640</wp:posOffset>
                </wp:positionH>
                <wp:positionV relativeFrom="paragraph">
                  <wp:posOffset>7718425</wp:posOffset>
                </wp:positionV>
                <wp:extent cx="6820535" cy="1148080"/>
                <wp:effectExtent l="0" t="0" r="0" b="0"/>
                <wp:wrapNone/>
                <wp:docPr id="19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0535" cy="1148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296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69"/>
                              <w:gridCol w:w="693"/>
                              <w:gridCol w:w="813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1469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4"/>
                                      <w:szCs w:val="3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c>
                              <w:tc>
                                <w:tcPr>
                                  <w:tcW w:w="8827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969696" w:themeColor="accent3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10296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语言能力</w:t>
                                  </w:r>
                                </w:p>
                              </w:tc>
                              <w:tc>
                                <w:tcPr>
                                  <w:tcW w:w="81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普通话二级甲等，英语CET6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办公能力</w:t>
                                  </w:r>
                                </w:p>
                              </w:tc>
                              <w:tc>
                                <w:tcPr>
                                  <w:tcW w:w="81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eastAsia="zh-CN"/>
                                    </w:rPr>
                                    <w:t>计算机二级，熟练掌握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PPT、WORD、EXCEL等办公软件，熟悉PS、AI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  <w:t>●个人能力</w:t>
                                  </w:r>
                                </w:p>
                              </w:tc>
                              <w:tc>
                                <w:tcPr>
                                  <w:tcW w:w="81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能够独立工作，适应性强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eastAsia="zh-CN"/>
                                    </w:rPr>
                                    <w:t>；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有良好的沟通协调能力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eastAsia="zh-CN"/>
                                    </w:rPr>
                                    <w:t>；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具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eastAsia="zh-CN"/>
                                    </w:rPr>
                                    <w:t>备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良好的团队精神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D4D4D" w:themeColor="accent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53.2pt;margin-top:607.75pt;height:90.4pt;width:537.05pt;z-index:251489280;v-text-anchor:middle;mso-width-relative:page;mso-height-relative:page;" filled="f" stroked="f" coordsize="21600,21600" o:gfxdata="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OP+Dt4AAAAOAQAADwAAAAAAAAABACAAAAAiAAAAZHJzL2Rvd25yZXYueG1sUEsB&#10;AhQAFAAAAAgAh07iQAtIfrcoAgAAKwQAAA4AAAAAAAAAAQAgAAAAL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296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69"/>
                        <w:gridCol w:w="693"/>
                        <w:gridCol w:w="813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1" w:hRule="atLeast"/>
                        </w:trPr>
                        <w:tc>
                          <w:tcPr>
                            <w:tcW w:w="1469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c>
                        <w:tc>
                          <w:tcPr>
                            <w:tcW w:w="8827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969696" w:themeColor="accent3"/>
                                <w:sz w:val="24"/>
                                <w:szCs w:val="3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10296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语言能力</w:t>
                            </w:r>
                          </w:p>
                        </w:tc>
                        <w:tc>
                          <w:tcPr>
                            <w:tcW w:w="81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普通话二级甲等，英语CET6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办公能力</w:t>
                            </w:r>
                          </w:p>
                        </w:tc>
                        <w:tc>
                          <w:tcPr>
                            <w:tcW w:w="81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eastAsia="zh-CN"/>
                              </w:rPr>
                              <w:t>计算机二级，熟练掌握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PPT、WORD、EXCEL等办公软件，熟悉PS、AI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●个人能力</w:t>
                            </w:r>
                          </w:p>
                        </w:tc>
                        <w:tc>
                          <w:tcPr>
                            <w:tcW w:w="81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能够独立工作，适应性强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有良好的沟通协调能力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具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eastAsia="zh-CN"/>
                              </w:rPr>
                              <w:t>备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良好的团队精神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D4D4D" w:themeColor="accent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1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1"/>
      </w:rPr>
      <mc:AlternateContent>
        <mc:Choice Requires="wps">
          <w:drawing>
            <wp:anchor distT="0" distB="0" distL="114300" distR="114300" simplePos="0" relativeHeight="251493376" behindDoc="1" locked="0" layoutInCell="1" allowOverlap="1">
              <wp:simplePos x="0" y="0"/>
              <wp:positionH relativeFrom="column">
                <wp:posOffset>-1139190</wp:posOffset>
              </wp:positionH>
              <wp:positionV relativeFrom="paragraph">
                <wp:posOffset>-559435</wp:posOffset>
              </wp:positionV>
              <wp:extent cx="7582535" cy="10714990"/>
              <wp:effectExtent l="0" t="0" r="18415" b="10160"/>
              <wp:wrapNone/>
              <wp:docPr id="81" name="矩形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2535" cy="1071499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89.7pt;margin-top:-44.05pt;height:843.7pt;width:597.05pt;z-index:-251823104;v-text-anchor:middle;mso-width-relative:page;mso-height-relative:page;" fillcolor="#4D4D4D [3209]" filled="t" stroked="f" coordsize="21600,21600" o:gfxdata="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2M4l43AAA&#10;AA4BAAAPAAAAAAAAAAEAIAAAACIAAABkcnMvZG93bnJldi54bWxQSwECFAAUAAAACACHTuJAWdL5&#10;JlMCAACBBAAADgAAAAAAAAABACAAAAArAQAAZHJzL2Uyb0RvYy54bWxQSwUGAAAAAAYABgBZAQAA&#10;8AU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18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B6594"/>
    <w:rsid w:val="0009298F"/>
    <w:rsid w:val="003203CA"/>
    <w:rsid w:val="00375FBB"/>
    <w:rsid w:val="006F0996"/>
    <w:rsid w:val="0070744C"/>
    <w:rsid w:val="008D5D66"/>
    <w:rsid w:val="00BE79A3"/>
    <w:rsid w:val="00D8625C"/>
    <w:rsid w:val="021D146B"/>
    <w:rsid w:val="05B77B4D"/>
    <w:rsid w:val="071C361E"/>
    <w:rsid w:val="0D6E59CE"/>
    <w:rsid w:val="0D8B41DC"/>
    <w:rsid w:val="1DA31DAC"/>
    <w:rsid w:val="20C932CD"/>
    <w:rsid w:val="22BB756A"/>
    <w:rsid w:val="27285E4B"/>
    <w:rsid w:val="27510F3A"/>
    <w:rsid w:val="2A8B5F1F"/>
    <w:rsid w:val="2C0E5841"/>
    <w:rsid w:val="2CD00458"/>
    <w:rsid w:val="30C75012"/>
    <w:rsid w:val="31491A94"/>
    <w:rsid w:val="34692BBA"/>
    <w:rsid w:val="34C31D0D"/>
    <w:rsid w:val="34EF5A91"/>
    <w:rsid w:val="351355D1"/>
    <w:rsid w:val="367A1060"/>
    <w:rsid w:val="39F16B0B"/>
    <w:rsid w:val="4408650E"/>
    <w:rsid w:val="46065477"/>
    <w:rsid w:val="46D0751E"/>
    <w:rsid w:val="482D79CA"/>
    <w:rsid w:val="48DA60B3"/>
    <w:rsid w:val="498A40D1"/>
    <w:rsid w:val="4A1E06CB"/>
    <w:rsid w:val="4ADD5769"/>
    <w:rsid w:val="4F9A6856"/>
    <w:rsid w:val="553C550E"/>
    <w:rsid w:val="56A91802"/>
    <w:rsid w:val="56BA49FB"/>
    <w:rsid w:val="5A7A10DA"/>
    <w:rsid w:val="5BEC60DC"/>
    <w:rsid w:val="5BF243C2"/>
    <w:rsid w:val="5CF5388F"/>
    <w:rsid w:val="60A305FF"/>
    <w:rsid w:val="61D60E8F"/>
    <w:rsid w:val="64ED5A2B"/>
    <w:rsid w:val="656B6594"/>
    <w:rsid w:val="65CE2C5C"/>
    <w:rsid w:val="65F77081"/>
    <w:rsid w:val="665405E8"/>
    <w:rsid w:val="6AEA3975"/>
    <w:rsid w:val="6EDC19F5"/>
    <w:rsid w:val="747043AB"/>
    <w:rsid w:val="7B395DE9"/>
    <w:rsid w:val="7E38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3041;&#26041;\AppData\Roaming\kingsoft\office6\templates\download\&#40664;&#35748;\&#20154;&#20107;&#31616;&#32422;&#21019;&#24847;&#31616;&#21382;222.docx" TargetMode="External"/></Relationships>
</file>

<file path=word/theme/theme1.xml><?xml version="1.0" encoding="utf-8"?>
<a:theme xmlns:a="http://schemas.openxmlformats.org/drawingml/2006/main" name="Office 主题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人事简约创意简历222.docx</Template>
  <Pages>3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2018-06-14T09:05:00Z</dcterms:created>
  <dc:creator>万点映画</dc:creator>
  <cp:lastModifiedBy>Administrator</cp:lastModifiedBy>
  <dcterms:modified xsi:type="dcterms:W3CDTF">2018-06-29T09:33:43Z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KSORubyTemplateID" linkTarget="0">
    <vt:lpwstr>4</vt:lpwstr>
  </property>
</Properties>
</file>